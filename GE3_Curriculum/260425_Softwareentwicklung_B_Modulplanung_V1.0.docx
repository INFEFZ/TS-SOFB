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E72C" w14:textId="77777777" w:rsidR="009C0D14" w:rsidRPr="00713FDC" w:rsidRDefault="009C0D14" w:rsidP="009C0D14">
      <w:pPr>
        <w:rPr>
          <w:rFonts w:ascii="Century Gothic" w:hAnsi="Century Gothic" w:cs="Arial"/>
        </w:rPr>
      </w:pPr>
    </w:p>
    <w:p w14:paraId="264C8403" w14:textId="42C9373C" w:rsidR="00AB2E7B" w:rsidRPr="00713FDC" w:rsidRDefault="00A02987" w:rsidP="009C0D14">
      <w:pPr>
        <w:rPr>
          <w:rFonts w:ascii="Century Gothic" w:hAnsi="Century Gothic" w:cs="Arial"/>
          <w:b/>
          <w:sz w:val="28"/>
          <w:szCs w:val="28"/>
        </w:rPr>
      </w:pPr>
      <w:r w:rsidRPr="00713FDC">
        <w:rPr>
          <w:rFonts w:ascii="Century Gothic" w:hAnsi="Century Gothic" w:cs="Arial"/>
          <w:b/>
          <w:sz w:val="28"/>
          <w:szCs w:val="28"/>
        </w:rPr>
        <w:t xml:space="preserve">Modulplanung </w:t>
      </w:r>
      <w:r w:rsidR="007058D9">
        <w:rPr>
          <w:rFonts w:ascii="Century Gothic" w:hAnsi="Century Gothic" w:cs="Arial"/>
          <w:b/>
          <w:sz w:val="28"/>
          <w:szCs w:val="28"/>
        </w:rPr>
        <w:t>Softwareentwicklung B</w:t>
      </w:r>
    </w:p>
    <w:p w14:paraId="607138D6" w14:textId="77777777" w:rsidR="00A02987" w:rsidRPr="00713FDC" w:rsidRDefault="00A02987" w:rsidP="009C0D14">
      <w:pPr>
        <w:rPr>
          <w:rFonts w:ascii="Century Gothic" w:hAnsi="Century Gothic" w:cs="Arial"/>
          <w:b/>
          <w:sz w:val="28"/>
          <w:szCs w:val="28"/>
        </w:rPr>
      </w:pPr>
    </w:p>
    <w:tbl>
      <w:tblPr>
        <w:tblStyle w:val="Tabellenraster"/>
        <w:tblW w:w="14879" w:type="dxa"/>
        <w:tblLayout w:type="fixed"/>
        <w:tblLook w:val="04A0" w:firstRow="1" w:lastRow="0" w:firstColumn="1" w:lastColumn="0" w:noHBand="0" w:noVBand="1"/>
      </w:tblPr>
      <w:tblGrid>
        <w:gridCol w:w="1555"/>
        <w:gridCol w:w="3969"/>
        <w:gridCol w:w="5811"/>
        <w:gridCol w:w="1701"/>
        <w:gridCol w:w="1843"/>
      </w:tblGrid>
      <w:tr w:rsidR="00341E2E" w:rsidRPr="00F04FD1" w14:paraId="15D4FF03" w14:textId="77B88F57" w:rsidTr="006375CB"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29E4A19" w14:textId="77777777" w:rsidR="00341E2E" w:rsidRPr="00F04FD1" w:rsidRDefault="00341E2E" w:rsidP="00C107CE">
            <w:pPr>
              <w:ind w:left="0"/>
              <w:jc w:val="left"/>
              <w:rPr>
                <w:rFonts w:ascii="Century Gothic" w:hAnsi="Century Gothic" w:cs="Arial"/>
                <w:b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lang w:eastAsia="en-US"/>
              </w:rPr>
              <w:t>Datum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</w:tcPr>
          <w:p w14:paraId="3D8D918D" w14:textId="77777777" w:rsidR="00341E2E" w:rsidRPr="00F04FD1" w:rsidRDefault="00341E2E" w:rsidP="00C107CE">
            <w:pPr>
              <w:ind w:left="0"/>
              <w:jc w:val="left"/>
              <w:rPr>
                <w:rFonts w:ascii="Century Gothic" w:hAnsi="Century Gothic" w:cs="Arial"/>
                <w:b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lang w:eastAsia="en-US"/>
              </w:rPr>
              <w:t>Inhalt</w:t>
            </w:r>
          </w:p>
        </w:tc>
        <w:tc>
          <w:tcPr>
            <w:tcW w:w="5811" w:type="dxa"/>
            <w:shd w:val="clear" w:color="auto" w:fill="F2F2F2" w:themeFill="background1" w:themeFillShade="F2"/>
            <w:vAlign w:val="center"/>
          </w:tcPr>
          <w:p w14:paraId="7B159A6C" w14:textId="77777777" w:rsidR="00341E2E" w:rsidRPr="00F04FD1" w:rsidRDefault="00341E2E" w:rsidP="00C107CE">
            <w:pPr>
              <w:ind w:left="0"/>
              <w:jc w:val="left"/>
              <w:rPr>
                <w:rFonts w:ascii="Century Gothic" w:hAnsi="Century Gothic" w:cs="Arial"/>
                <w:b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lang w:eastAsia="en-US"/>
              </w:rPr>
              <w:t>Lernziele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4CA0956" w14:textId="30DD121A" w:rsidR="00341E2E" w:rsidRPr="00F04FD1" w:rsidRDefault="00341E2E" w:rsidP="004326A7">
            <w:pPr>
              <w:ind w:left="0"/>
              <w:jc w:val="center"/>
              <w:rPr>
                <w:rFonts w:ascii="Century Gothic" w:hAnsi="Century Gothic" w:cs="Arial"/>
                <w:b/>
                <w:lang w:eastAsia="en-US"/>
              </w:rPr>
            </w:pPr>
            <w:r>
              <w:rPr>
                <w:rFonts w:ascii="Century Gothic" w:hAnsi="Century Gothic" w:cs="Arial"/>
                <w:b/>
                <w:lang w:eastAsia="en-US"/>
              </w:rPr>
              <w:t>Methode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E5FFCF4" w14:textId="408804A9" w:rsidR="00341E2E" w:rsidRDefault="00BA3003" w:rsidP="00CD56CC">
            <w:pPr>
              <w:ind w:left="-112"/>
              <w:jc w:val="center"/>
              <w:rPr>
                <w:rFonts w:ascii="Century Gothic" w:hAnsi="Century Gothic" w:cs="Arial"/>
                <w:b/>
              </w:rPr>
            </w:pPr>
            <w:r>
              <w:rPr>
                <w:rFonts w:ascii="Century Gothic" w:hAnsi="Century Gothic" w:cs="Arial"/>
                <w:b/>
              </w:rPr>
              <w:t>Hausaufgaben</w:t>
            </w:r>
          </w:p>
        </w:tc>
      </w:tr>
      <w:tr w:rsidR="00341E2E" w:rsidRPr="00F04FD1" w14:paraId="48440626" w14:textId="530DCDCF" w:rsidTr="006375CB">
        <w:tc>
          <w:tcPr>
            <w:tcW w:w="1555" w:type="dxa"/>
          </w:tcPr>
          <w:p w14:paraId="2747D69B" w14:textId="4ABCC4B6" w:rsidR="00341E2E" w:rsidRPr="00F04FD1" w:rsidRDefault="00341E2E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25.04.26</w:t>
            </w:r>
          </w:p>
          <w:p w14:paraId="0A00BAD9" w14:textId="32A26251" w:rsidR="00341E2E" w:rsidRPr="00F04FD1" w:rsidRDefault="00341E2E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08.00 Uhr – 12.00 Uhr</w:t>
            </w:r>
          </w:p>
        </w:tc>
        <w:tc>
          <w:tcPr>
            <w:tcW w:w="3969" w:type="dxa"/>
          </w:tcPr>
          <w:p w14:paraId="4A92DF8D" w14:textId="3E6D712C" w:rsidR="00341E2E" w:rsidRPr="00F04FD1" w:rsidRDefault="00341E2E" w:rsidP="001844CE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>1. Modulübersicht</w:t>
            </w:r>
          </w:p>
          <w:p w14:paraId="2FC0E1F0" w14:textId="77777777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Werkzeuge, Voraussetzungen</w:t>
            </w:r>
          </w:p>
          <w:p w14:paraId="6525BF88" w14:textId="63CBFD1D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Unterrichtsgestaltung</w:t>
            </w:r>
          </w:p>
          <w:p w14:paraId="5E69BFD0" w14:textId="27277504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Prüfungen</w:t>
            </w:r>
          </w:p>
          <w:p w14:paraId="7726D06E" w14:textId="77777777" w:rsidR="00341E2E" w:rsidRDefault="00341E2E" w:rsidP="001844CE">
            <w:pPr>
              <w:pStyle w:val="Leitziele"/>
              <w:tabs>
                <w:tab w:val="clear" w:pos="567"/>
                <w:tab w:val="left" w:pos="177"/>
              </w:tabs>
              <w:spacing w:before="0" w:after="0" w:line="256" w:lineRule="auto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3A8535A5" w14:textId="391C43A6" w:rsidR="00341E2E" w:rsidRPr="00EC73DA" w:rsidRDefault="00341E2E" w:rsidP="001844CE">
            <w:pPr>
              <w:pStyle w:val="Leitziele"/>
              <w:tabs>
                <w:tab w:val="clear" w:pos="567"/>
                <w:tab w:val="left" w:pos="177"/>
              </w:tabs>
              <w:spacing w:before="0" w:after="0" w:line="256" w:lineRule="auto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EC73DA">
              <w:rPr>
                <w:rFonts w:ascii="Century Gothic" w:hAnsi="Century Gothic" w:cs="Arial"/>
                <w:b/>
                <w:sz w:val="20"/>
                <w:lang w:eastAsia="en-US"/>
              </w:rPr>
              <w:t>2. Algorithmen Grundlagen</w:t>
            </w:r>
          </w:p>
          <w:p w14:paraId="5EA3081F" w14:textId="71AB6DB8" w:rsidR="00A53F54" w:rsidRPr="00F04FD1" w:rsidRDefault="00A53F54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Visuelle Darstellung</w:t>
            </w:r>
          </w:p>
          <w:p w14:paraId="7DA2A2CD" w14:textId="1427F7CE" w:rsidR="00341E2E" w:rsidRPr="00F04FD1" w:rsidRDefault="00341E2E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Cs/>
                <w:sz w:val="20"/>
                <w:lang w:eastAsia="en-US"/>
              </w:rPr>
              <w:t>Einführung UML-Aktivitätsdiagramm</w:t>
            </w:r>
          </w:p>
          <w:p w14:paraId="590CD5B2" w14:textId="7DA53D22" w:rsidR="00341E2E" w:rsidRPr="00F04FD1" w:rsidRDefault="00341E2E" w:rsidP="001844CE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</w:p>
        </w:tc>
        <w:tc>
          <w:tcPr>
            <w:tcW w:w="5811" w:type="dxa"/>
          </w:tcPr>
          <w:p w14:paraId="38F73969" w14:textId="77777777" w:rsidR="00341E2E" w:rsidRPr="00F04FD1" w:rsidRDefault="00341E2E" w:rsidP="001844CE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Die Lernziele des Moduls zu erläutern</w:t>
            </w:r>
          </w:p>
          <w:p w14:paraId="4BEE6C57" w14:textId="77777777" w:rsidR="00341E2E" w:rsidRPr="00F04FD1" w:rsidRDefault="00341E2E" w:rsidP="001844CE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Kennt eine Notation, um den Ablauf einer Programmlogik abzubilden (</w:t>
            </w:r>
            <w:proofErr w:type="spellStart"/>
            <w:r w:rsidRPr="00F04FD1">
              <w:rPr>
                <w:rFonts w:ascii="Century Gothic" w:hAnsi="Century Gothic" w:cs="Arial"/>
                <w:lang w:eastAsia="en-US"/>
              </w:rPr>
              <w:t>z.B</w:t>
            </w:r>
            <w:proofErr w:type="spellEnd"/>
            <w:r w:rsidRPr="00F04FD1">
              <w:rPr>
                <w:rFonts w:ascii="Century Gothic" w:hAnsi="Century Gothic" w:cs="Arial"/>
                <w:lang w:eastAsia="en-US"/>
              </w:rPr>
              <w:t xml:space="preserve"> PAP, Struktogramm, </w:t>
            </w:r>
            <w:proofErr w:type="spellStart"/>
            <w:r w:rsidRPr="00F04FD1">
              <w:rPr>
                <w:rFonts w:ascii="Century Gothic" w:hAnsi="Century Gothic" w:cs="Arial"/>
                <w:lang w:eastAsia="en-US"/>
              </w:rPr>
              <w:t>Activity</w:t>
            </w:r>
            <w:proofErr w:type="spellEnd"/>
            <w:r w:rsidRPr="00F04FD1">
              <w:rPr>
                <w:rFonts w:ascii="Century Gothic" w:hAnsi="Century Gothic" w:cs="Arial"/>
                <w:lang w:eastAsia="en-US"/>
              </w:rPr>
              <w:t>).</w:t>
            </w:r>
          </w:p>
          <w:p w14:paraId="130D426E" w14:textId="77777777" w:rsidR="00341E2E" w:rsidRPr="00F04FD1" w:rsidRDefault="00341E2E" w:rsidP="001844CE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Kennt den Zweck von Modellen und Diagrammen als Besprechungs- und Umsetzungsgrundlage</w:t>
            </w:r>
          </w:p>
          <w:p w14:paraId="79E785F6" w14:textId="53D2F626" w:rsidR="00341E2E" w:rsidRPr="00F04FD1" w:rsidRDefault="00341E2E" w:rsidP="001844CE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Erstellt eine geeignete visuelle Darstellung für die Programmierung</w:t>
            </w:r>
            <w:r w:rsidR="001121E0">
              <w:rPr>
                <w:rFonts w:ascii="Century Gothic" w:hAnsi="Century Gothic" w:cs="Arial"/>
                <w:lang w:eastAsia="en-US"/>
              </w:rPr>
              <w:t xml:space="preserve"> </w:t>
            </w:r>
            <w:r w:rsidRPr="00F04FD1">
              <w:rPr>
                <w:rFonts w:ascii="Century Gothic" w:hAnsi="Century Gothic" w:cs="Arial"/>
                <w:lang w:eastAsia="en-US"/>
              </w:rPr>
              <w:t>von Anforderungen.</w:t>
            </w:r>
          </w:p>
        </w:tc>
        <w:tc>
          <w:tcPr>
            <w:tcW w:w="1701" w:type="dxa"/>
          </w:tcPr>
          <w:p w14:paraId="2E147FA0" w14:textId="77777777" w:rsidR="00411DF4" w:rsidRDefault="00F022DA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Präsentation</w:t>
            </w:r>
          </w:p>
          <w:p w14:paraId="7E5DA34E" w14:textId="77777777" w:rsidR="00411DF4" w:rsidRDefault="00411DF4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26DB937" w14:textId="6370EDBF" w:rsidR="00341E2E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56A4274F" w14:textId="77777777" w:rsidR="00644895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70F20BC1" w14:textId="03BEC677" w:rsidR="00644895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  <w:p w14:paraId="46D31C31" w14:textId="77777777" w:rsidR="00644895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2DB65E15" w14:textId="138CC62C" w:rsidR="00644895" w:rsidRPr="00F04FD1" w:rsidRDefault="00644895" w:rsidP="001844CE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658FDA9A" w14:textId="7C585FEC" w:rsidR="00712AC4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Softwareinstallationen abschliessen und testen.</w:t>
            </w:r>
          </w:p>
          <w:p w14:paraId="67832E93" w14:textId="77777777" w:rsidR="00712AC4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</w:p>
          <w:p w14:paraId="539D6586" w14:textId="5AC2354A" w:rsidR="00341E2E" w:rsidRPr="00F04FD1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Praxisübungen abarbeiten</w:t>
            </w:r>
          </w:p>
        </w:tc>
      </w:tr>
      <w:tr w:rsidR="00EC73DA" w:rsidRPr="00F04FD1" w14:paraId="04EE84CD" w14:textId="77777777" w:rsidTr="006375CB">
        <w:tc>
          <w:tcPr>
            <w:tcW w:w="1555" w:type="dxa"/>
          </w:tcPr>
          <w:p w14:paraId="484FDCCE" w14:textId="1007E438" w:rsidR="00EC73DA" w:rsidRPr="00F04FD1" w:rsidRDefault="004A26A3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02</w:t>
            </w:r>
            <w:r w:rsidR="00EC73DA"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5</w:t>
            </w:r>
            <w:r w:rsidR="00EC73DA"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3AD69A30" w14:textId="77777777" w:rsidR="00EC73DA" w:rsidRPr="00F04FD1" w:rsidRDefault="00EC73DA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 w:rsidRPr="00F04FD1">
              <w:rPr>
                <w:rFonts w:ascii="Century Gothic" w:hAnsi="Century Gothic" w:cs="Arial"/>
                <w:lang w:eastAsia="en-US"/>
              </w:rPr>
              <w:t>08.00 Uhr – 12.00 Uhr</w:t>
            </w:r>
          </w:p>
        </w:tc>
        <w:tc>
          <w:tcPr>
            <w:tcW w:w="3969" w:type="dxa"/>
          </w:tcPr>
          <w:p w14:paraId="55E5E4A0" w14:textId="31541CAF" w:rsidR="00EC73DA" w:rsidRPr="00F04FD1" w:rsidRDefault="00EC73DA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1. </w:t>
            </w:r>
            <w:r w:rsidR="004A26A3">
              <w:rPr>
                <w:rFonts w:ascii="Century Gothic" w:hAnsi="Century Gothic" w:cs="Arial"/>
                <w:b/>
                <w:sz w:val="20"/>
                <w:lang w:eastAsia="en-US"/>
              </w:rPr>
              <w:t>Datenbankentwicklung</w:t>
            </w:r>
            <w:r w:rsidR="00D50414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</w:t>
            </w:r>
          </w:p>
          <w:p w14:paraId="7AF3ACE7" w14:textId="07037796" w:rsidR="00D50414" w:rsidRDefault="00D50414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D50414">
              <w:rPr>
                <w:rFonts w:ascii="Century Gothic" w:hAnsi="Century Gothic" w:cs="Arial"/>
                <w:bCs/>
                <w:sz w:val="20"/>
                <w:lang w:eastAsia="en-US"/>
              </w:rPr>
              <w:t>Datenmodelle entwickeln</w:t>
            </w:r>
          </w:p>
          <w:p w14:paraId="6F80A903" w14:textId="02DD32D4" w:rsidR="00EC73DA" w:rsidRPr="00F04FD1" w:rsidRDefault="00D524E3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Entity Relationship Modell</w:t>
            </w:r>
          </w:p>
          <w:p w14:paraId="35E0BE98" w14:textId="6061E636" w:rsidR="00EC73DA" w:rsidRPr="00F04FD1" w:rsidRDefault="00D524E3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Konstruktionselemente</w:t>
            </w:r>
          </w:p>
          <w:p w14:paraId="09FC9348" w14:textId="6EF18D7C" w:rsidR="00EC73DA" w:rsidRDefault="00D524E3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proofErr w:type="spellStart"/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Relationenmodell</w:t>
            </w:r>
            <w:proofErr w:type="spellEnd"/>
          </w:p>
          <w:p w14:paraId="486B8AA3" w14:textId="57A97FBA" w:rsidR="00D524E3" w:rsidRPr="00F04FD1" w:rsidRDefault="00EB4F68" w:rsidP="006375CB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Datennormalisierung</w:t>
            </w:r>
          </w:p>
          <w:p w14:paraId="58AEA297" w14:textId="77777777" w:rsidR="00EC73DA" w:rsidRPr="00F04FD1" w:rsidRDefault="00EC73DA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</w:p>
        </w:tc>
        <w:tc>
          <w:tcPr>
            <w:tcW w:w="5811" w:type="dxa"/>
          </w:tcPr>
          <w:p w14:paraId="7E365123" w14:textId="77777777" w:rsidR="00EC73DA" w:rsidRDefault="00EB4F68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EB4F68">
              <w:rPr>
                <w:rFonts w:ascii="Century Gothic" w:hAnsi="Century Gothic" w:cs="Arial"/>
                <w:lang w:eastAsia="en-US"/>
              </w:rPr>
              <w:t>Konstruktionselemente eines Konzeptionelles Datenmodell sind bekannt.</w:t>
            </w:r>
          </w:p>
          <w:p w14:paraId="694C2F0F" w14:textId="77777777" w:rsidR="00342AE6" w:rsidRDefault="00342AE6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342AE6">
              <w:rPr>
                <w:rFonts w:ascii="Century Gothic" w:hAnsi="Century Gothic" w:cs="Arial"/>
                <w:lang w:eastAsia="en-US"/>
              </w:rPr>
              <w:t>Konzeptionelles Datenmodell erstellen und fehlende Informationen ermitteln bzw. Redundanzen klären</w:t>
            </w:r>
            <w:r>
              <w:rPr>
                <w:rFonts w:ascii="Century Gothic" w:hAnsi="Century Gothic" w:cs="Arial"/>
                <w:lang w:eastAsia="en-US"/>
              </w:rPr>
              <w:t>.</w:t>
            </w:r>
          </w:p>
          <w:p w14:paraId="4BC3754C" w14:textId="57825BE1" w:rsidR="00342AE6" w:rsidRDefault="00342AE6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342AE6">
              <w:rPr>
                <w:rFonts w:ascii="Century Gothic" w:hAnsi="Century Gothic" w:cs="Arial"/>
                <w:lang w:eastAsia="en-US"/>
              </w:rPr>
              <w:t xml:space="preserve">Konzeptionelles Datenmodell in </w:t>
            </w:r>
            <w:r w:rsidR="006375CB" w:rsidRPr="00342AE6">
              <w:rPr>
                <w:rFonts w:ascii="Century Gothic" w:hAnsi="Century Gothic" w:cs="Arial"/>
                <w:lang w:eastAsia="en-US"/>
              </w:rPr>
              <w:t>ein logisches Überführen</w:t>
            </w:r>
            <w:r w:rsidRPr="00342AE6">
              <w:rPr>
                <w:rFonts w:ascii="Century Gothic" w:hAnsi="Century Gothic" w:cs="Arial"/>
                <w:lang w:eastAsia="en-US"/>
              </w:rPr>
              <w:t xml:space="preserve"> und Attribute, Identifikations-, Fremdschlüssel und Datentypen ergänzen</w:t>
            </w:r>
            <w:r>
              <w:rPr>
                <w:rFonts w:ascii="Century Gothic" w:hAnsi="Century Gothic" w:cs="Arial"/>
                <w:lang w:eastAsia="en-US"/>
              </w:rPr>
              <w:t>.</w:t>
            </w:r>
          </w:p>
          <w:p w14:paraId="03538266" w14:textId="77777777" w:rsidR="00342AE6" w:rsidRDefault="00927849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927849">
              <w:rPr>
                <w:rFonts w:ascii="Century Gothic" w:hAnsi="Century Gothic" w:cs="Arial"/>
                <w:lang w:eastAsia="en-US"/>
              </w:rPr>
              <w:t>Für das vorliegende logische Datenmodell das physikalische Datenbankschema entwickeln und implementieren.</w:t>
            </w:r>
          </w:p>
          <w:p w14:paraId="66E6F17D" w14:textId="6292A527" w:rsidR="00927849" w:rsidRPr="00F04FD1" w:rsidRDefault="00927849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927849">
              <w:rPr>
                <w:rFonts w:ascii="Century Gothic" w:hAnsi="Century Gothic" w:cs="Arial"/>
                <w:lang w:eastAsia="en-US"/>
              </w:rPr>
              <w:t>Ein Datenmodell zu entwickeln und eine vorgegebene Datenbasis bis zur 3. NF zu normalisieren.</w:t>
            </w:r>
          </w:p>
        </w:tc>
        <w:tc>
          <w:tcPr>
            <w:tcW w:w="1701" w:type="dxa"/>
          </w:tcPr>
          <w:p w14:paraId="7AEBE63D" w14:textId="0405FADF" w:rsidR="00EC73DA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01722C50" w14:textId="77777777" w:rsidR="00377049" w:rsidRDefault="00377049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D48E817" w14:textId="77777777" w:rsidR="00377049" w:rsidRDefault="00377049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4CB435E" w14:textId="45C3A470" w:rsidR="00377049" w:rsidRPr="00F04FD1" w:rsidRDefault="006C0AF2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</w:tc>
        <w:tc>
          <w:tcPr>
            <w:tcW w:w="1843" w:type="dxa"/>
          </w:tcPr>
          <w:p w14:paraId="44E449C3" w14:textId="1560B982" w:rsidR="00EC73DA" w:rsidRPr="00F04FD1" w:rsidRDefault="00FF31A2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Praxisübungen</w:t>
            </w:r>
            <w:r w:rsidR="00452353">
              <w:rPr>
                <w:rFonts w:ascii="Century Gothic" w:hAnsi="Century Gothic" w:cs="Arial"/>
              </w:rPr>
              <w:t xml:space="preserve"> </w:t>
            </w:r>
            <w:r w:rsidR="00E64CB8">
              <w:rPr>
                <w:rFonts w:ascii="Century Gothic" w:hAnsi="Century Gothic" w:cs="Arial"/>
              </w:rPr>
              <w:t>abarbeiten</w:t>
            </w:r>
          </w:p>
        </w:tc>
      </w:tr>
      <w:tr w:rsidR="00CF65D8" w:rsidRPr="00F04FD1" w14:paraId="56644FBD" w14:textId="77777777" w:rsidTr="00EF691D">
        <w:tc>
          <w:tcPr>
            <w:tcW w:w="1555" w:type="dxa"/>
          </w:tcPr>
          <w:p w14:paraId="22131B1F" w14:textId="1FF1B37E" w:rsidR="00CF65D8" w:rsidRPr="00F04FD1" w:rsidRDefault="00CF65D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0</w:t>
            </w:r>
            <w:r w:rsidR="0037376C">
              <w:rPr>
                <w:rFonts w:ascii="Century Gothic" w:hAnsi="Century Gothic" w:cs="Arial"/>
                <w:lang w:eastAsia="en-US"/>
              </w:rPr>
              <w:t>9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5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5204427C" w14:textId="6C5EC420" w:rsidR="00CF65D8" w:rsidRPr="00F04FD1" w:rsidRDefault="0037376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13</w:t>
            </w:r>
            <w:r w:rsidR="00CF65D8" w:rsidRPr="00F04FD1">
              <w:rPr>
                <w:rFonts w:ascii="Century Gothic" w:hAnsi="Century Gothic" w:cs="Arial"/>
                <w:lang w:eastAsia="en-US"/>
              </w:rPr>
              <w:t xml:space="preserve">.00 Uhr – </w:t>
            </w:r>
            <w:r>
              <w:rPr>
                <w:rFonts w:ascii="Century Gothic" w:hAnsi="Century Gothic" w:cs="Arial"/>
                <w:lang w:eastAsia="en-US"/>
              </w:rPr>
              <w:t>17</w:t>
            </w:r>
            <w:r w:rsidR="00CF65D8" w:rsidRPr="00F04FD1">
              <w:rPr>
                <w:rFonts w:ascii="Century Gothic" w:hAnsi="Century Gothic" w:cs="Arial"/>
                <w:lang w:eastAsia="en-US"/>
              </w:rPr>
              <w:t>.00 Uhr</w:t>
            </w:r>
          </w:p>
        </w:tc>
        <w:tc>
          <w:tcPr>
            <w:tcW w:w="3969" w:type="dxa"/>
          </w:tcPr>
          <w:p w14:paraId="0877812B" w14:textId="4CD3414E" w:rsidR="00CF65D8" w:rsidRPr="00F04FD1" w:rsidRDefault="00CF65D8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1. </w:t>
            </w:r>
            <w:r w:rsidR="00B7524E">
              <w:rPr>
                <w:rFonts w:ascii="Century Gothic" w:hAnsi="Century Gothic" w:cs="Arial"/>
                <w:b/>
                <w:sz w:val="20"/>
                <w:lang w:eastAsia="en-US"/>
              </w:rPr>
              <w:t>Datenbank Schema</w:t>
            </w:r>
          </w:p>
          <w:p w14:paraId="022EB2BC" w14:textId="77777777" w:rsidR="00EA3789" w:rsidRDefault="00B7524E" w:rsidP="00EA378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SQL-Einführung</w:t>
            </w:r>
          </w:p>
          <w:p w14:paraId="4BD80E00" w14:textId="303F29AE" w:rsidR="00EA3789" w:rsidRPr="00EA3789" w:rsidRDefault="00EA3789" w:rsidP="00EA378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EA3789">
              <w:rPr>
                <w:rFonts w:ascii="Century Gothic" w:hAnsi="Century Gothic" w:cs="Arial"/>
                <w:bCs/>
                <w:sz w:val="20"/>
                <w:lang w:eastAsia="de-CH"/>
              </w:rPr>
              <w:t>Schema implementieren</w:t>
            </w:r>
          </w:p>
          <w:p w14:paraId="61EBDABC" w14:textId="30E2DBB9" w:rsidR="00CF65D8" w:rsidRPr="00EA3789" w:rsidRDefault="00EA3789" w:rsidP="00EA378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SQL-Abfragen</w:t>
            </w:r>
          </w:p>
        </w:tc>
        <w:tc>
          <w:tcPr>
            <w:tcW w:w="5811" w:type="dxa"/>
          </w:tcPr>
          <w:p w14:paraId="4B432325" w14:textId="77777777" w:rsidR="006A4749" w:rsidRDefault="006A4749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A4749">
              <w:rPr>
                <w:rFonts w:ascii="Century Gothic" w:hAnsi="Century Gothic" w:cs="Arial"/>
                <w:lang w:eastAsia="en-US"/>
              </w:rPr>
              <w:t>Implementiert ein logisches, relationales Datenmodell in einem relationalen Datenbankmanagementsystem</w:t>
            </w:r>
          </w:p>
          <w:p w14:paraId="3811877B" w14:textId="067B6B3A" w:rsidR="00CF65D8" w:rsidRDefault="006A4749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A4749">
              <w:rPr>
                <w:rFonts w:ascii="Century Gothic" w:hAnsi="Century Gothic" w:cs="Arial"/>
                <w:lang w:eastAsia="en-US"/>
              </w:rPr>
              <w:t>Fügt Daten mittels Datenbearbeitungssprache (DML) in die Datenbank ein</w:t>
            </w:r>
            <w:r w:rsidR="00CF65D8">
              <w:rPr>
                <w:rFonts w:ascii="Century Gothic" w:hAnsi="Century Gothic" w:cs="Arial"/>
                <w:lang w:eastAsia="en-US"/>
              </w:rPr>
              <w:t>.</w:t>
            </w:r>
          </w:p>
          <w:p w14:paraId="22011BDB" w14:textId="728C468B" w:rsidR="00CF65D8" w:rsidRPr="00377049" w:rsidRDefault="00377049" w:rsidP="0037704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377049">
              <w:rPr>
                <w:rFonts w:ascii="Century Gothic" w:hAnsi="Century Gothic" w:cs="Arial"/>
                <w:lang w:eastAsia="en-US"/>
              </w:rPr>
              <w:lastRenderedPageBreak/>
              <w:t>Prüft</w:t>
            </w:r>
            <w:proofErr w:type="gramEnd"/>
            <w:r w:rsidRPr="00377049">
              <w:rPr>
                <w:rFonts w:ascii="Century Gothic" w:hAnsi="Century Gothic" w:cs="Arial"/>
                <w:lang w:eastAsia="en-US"/>
              </w:rPr>
              <w:t xml:space="preserve"> die Vollständigkeit und Korrektheit der eingefügten Daten durch einfache Abfragen.</w:t>
            </w:r>
          </w:p>
        </w:tc>
        <w:tc>
          <w:tcPr>
            <w:tcW w:w="1701" w:type="dxa"/>
          </w:tcPr>
          <w:p w14:paraId="5DB59B30" w14:textId="25ED11C7" w:rsidR="00CF65D8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lastRenderedPageBreak/>
              <w:t>Theorie</w:t>
            </w:r>
          </w:p>
          <w:p w14:paraId="3A62A0CC" w14:textId="77777777" w:rsidR="009A2AB0" w:rsidRDefault="009A2AB0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1F9675C1" w14:textId="2199EDE3" w:rsidR="009A2AB0" w:rsidRPr="00F04FD1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Gruppen</w:t>
            </w:r>
            <w:r w:rsidR="00B0593F">
              <w:rPr>
                <w:rFonts w:ascii="Century Gothic" w:hAnsi="Century Gothic" w:cs="Arial"/>
                <w:lang w:eastAsia="en-US"/>
              </w:rPr>
              <w:t>arbeit</w:t>
            </w:r>
          </w:p>
        </w:tc>
        <w:tc>
          <w:tcPr>
            <w:tcW w:w="1843" w:type="dxa"/>
          </w:tcPr>
          <w:p w14:paraId="6A3034BE" w14:textId="34D58996" w:rsidR="00CF65D8" w:rsidRPr="00F04FD1" w:rsidRDefault="00EA05D8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Praxisübungen </w:t>
            </w:r>
            <w:r w:rsidR="00E64CB8">
              <w:rPr>
                <w:rFonts w:ascii="Century Gothic" w:hAnsi="Century Gothic" w:cs="Arial"/>
              </w:rPr>
              <w:t>abarbeiten</w:t>
            </w:r>
          </w:p>
        </w:tc>
      </w:tr>
      <w:tr w:rsidR="00353F7E" w:rsidRPr="00F04FD1" w14:paraId="299D1187" w14:textId="77777777" w:rsidTr="00EF691D">
        <w:tc>
          <w:tcPr>
            <w:tcW w:w="1555" w:type="dxa"/>
          </w:tcPr>
          <w:p w14:paraId="758E423D" w14:textId="3C4A0789" w:rsidR="00353F7E" w:rsidRPr="00F04FD1" w:rsidRDefault="00353F7E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23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5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6D901512" w14:textId="037FE0FD" w:rsidR="00353F7E" w:rsidRPr="00F04FD1" w:rsidRDefault="00353F7E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08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.00 Uhr – </w:t>
            </w:r>
            <w:r>
              <w:rPr>
                <w:rFonts w:ascii="Century Gothic" w:hAnsi="Century Gothic" w:cs="Arial"/>
                <w:lang w:eastAsia="en-US"/>
              </w:rPr>
              <w:t>12</w:t>
            </w:r>
            <w:r w:rsidRPr="00F04FD1">
              <w:rPr>
                <w:rFonts w:ascii="Century Gothic" w:hAnsi="Century Gothic" w:cs="Arial"/>
                <w:lang w:eastAsia="en-US"/>
              </w:rPr>
              <w:t>.00 Uhr</w:t>
            </w:r>
          </w:p>
        </w:tc>
        <w:tc>
          <w:tcPr>
            <w:tcW w:w="3969" w:type="dxa"/>
          </w:tcPr>
          <w:p w14:paraId="4B853791" w14:textId="02DF7E1C" w:rsidR="00353F7E" w:rsidRPr="00F04FD1" w:rsidRDefault="00353F7E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1. </w:t>
            </w:r>
            <w:r w:rsidR="00886BD9">
              <w:rPr>
                <w:rFonts w:ascii="Century Gothic" w:hAnsi="Century Gothic" w:cs="Arial"/>
                <w:b/>
                <w:sz w:val="20"/>
                <w:lang w:eastAsia="en-US"/>
              </w:rPr>
              <w:t>Arduino IDE</w:t>
            </w:r>
          </w:p>
          <w:p w14:paraId="50B1A265" w14:textId="075C9C1E" w:rsidR="00353F7E" w:rsidRDefault="00353F7E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Einführung</w:t>
            </w:r>
          </w:p>
          <w:p w14:paraId="49AFEC09" w14:textId="52A7C163" w:rsidR="00353F7E" w:rsidRPr="00EA3789" w:rsidRDefault="00BE36E0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de-CH"/>
              </w:rPr>
              <w:t>Aufbau</w:t>
            </w:r>
          </w:p>
          <w:p w14:paraId="5A934948" w14:textId="77777777" w:rsidR="00353F7E" w:rsidRDefault="00353F7E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5BE13FB0" w14:textId="67BC3BF9" w:rsidR="00BE36E0" w:rsidRPr="00734CA7" w:rsidRDefault="00BE36E0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734CA7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2. </w:t>
            </w:r>
            <w:r w:rsidR="008276BB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Einführung </w:t>
            </w:r>
            <w:r w:rsidRPr="00734CA7">
              <w:rPr>
                <w:rFonts w:ascii="Century Gothic" w:hAnsi="Century Gothic" w:cs="Arial"/>
                <w:b/>
                <w:sz w:val="20"/>
                <w:lang w:eastAsia="en-US"/>
              </w:rPr>
              <w:t>C-Programmierung</w:t>
            </w:r>
          </w:p>
          <w:p w14:paraId="39BB5306" w14:textId="77777777" w:rsidR="00BE36E0" w:rsidRDefault="00BE36E0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Grundlagen</w:t>
            </w:r>
          </w:p>
          <w:p w14:paraId="5E3EE93A" w14:textId="77777777" w:rsidR="00734CA7" w:rsidRDefault="00734CA7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Programmstruktur</w:t>
            </w:r>
          </w:p>
          <w:p w14:paraId="277771E3" w14:textId="77777777" w:rsidR="00B10D40" w:rsidRDefault="00B10D40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68EB6878" w14:textId="77777777" w:rsidR="00734CA7" w:rsidRPr="00EA3A84" w:rsidRDefault="00B10D40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EA3A84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3. </w:t>
            </w:r>
            <w:r w:rsidR="00734CA7" w:rsidRPr="00EA3A84">
              <w:rPr>
                <w:rFonts w:ascii="Century Gothic" w:hAnsi="Century Gothic" w:cs="Arial"/>
                <w:b/>
                <w:sz w:val="20"/>
                <w:lang w:eastAsia="en-US"/>
              </w:rPr>
              <w:t>Variablen</w:t>
            </w:r>
            <w:r w:rsidRPr="00EA3A84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u. Datentypen</w:t>
            </w:r>
          </w:p>
          <w:p w14:paraId="2F3B6567" w14:textId="77777777" w:rsidR="00B10D40" w:rsidRDefault="00B10D40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Scope</w:t>
            </w:r>
          </w:p>
          <w:p w14:paraId="581DAC66" w14:textId="77777777" w:rsidR="00B10D40" w:rsidRDefault="00B10D40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Typenumwandlungen</w:t>
            </w:r>
          </w:p>
          <w:p w14:paraId="0E9E7324" w14:textId="77777777" w:rsidR="00B10D40" w:rsidRDefault="00B10D40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6883D4BC" w14:textId="34212CB3" w:rsidR="00B10D40" w:rsidRPr="00EA3A84" w:rsidRDefault="00EA3A84" w:rsidP="00BE36E0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4. </w:t>
            </w:r>
            <w:r w:rsidRPr="00EA3A84">
              <w:rPr>
                <w:rFonts w:ascii="Century Gothic" w:hAnsi="Century Gothic" w:cs="Arial"/>
                <w:b/>
                <w:sz w:val="20"/>
                <w:lang w:eastAsia="en-US"/>
              </w:rPr>
              <w:t>Programmflusssteuerung</w:t>
            </w:r>
          </w:p>
          <w:p w14:paraId="5376FD15" w14:textId="77777777" w:rsidR="00EA3A84" w:rsidRDefault="00EA3A84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Operatoren</w:t>
            </w:r>
          </w:p>
          <w:p w14:paraId="4E373743" w14:textId="5CB187D3" w:rsidR="00EA3A84" w:rsidRDefault="00EA3A84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Verzweigungen</w:t>
            </w:r>
          </w:p>
          <w:p w14:paraId="7CFEEBF5" w14:textId="4C470C59" w:rsidR="00EA3A84" w:rsidRPr="00EA3789" w:rsidRDefault="00EA3A84" w:rsidP="00EA3A84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Schleifen</w:t>
            </w:r>
          </w:p>
        </w:tc>
        <w:tc>
          <w:tcPr>
            <w:tcW w:w="5811" w:type="dxa"/>
          </w:tcPr>
          <w:p w14:paraId="5AAF1C46" w14:textId="03039D43" w:rsidR="00353F7E" w:rsidRDefault="006571C0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571C0">
              <w:rPr>
                <w:rFonts w:ascii="Century Gothic" w:hAnsi="Century Gothic" w:cs="Arial"/>
                <w:lang w:eastAsia="en-US"/>
              </w:rPr>
              <w:t>Kennt die Möglichkeiten von Editoren sowie einer Entwicklungsumgebung, sowie den Umgang mit Fehler- und Warnmeldungen.</w:t>
            </w:r>
          </w:p>
          <w:p w14:paraId="0B0C91CD" w14:textId="77777777" w:rsidR="006C3FFA" w:rsidRDefault="006C3FFA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C3FFA">
              <w:rPr>
                <w:rFonts w:ascii="Century Gothic" w:hAnsi="Century Gothic" w:cs="Arial"/>
                <w:lang w:eastAsia="en-US"/>
              </w:rPr>
              <w:t>Kennt den grundlegenden Aufbau einer Applikation resp. Programmes.</w:t>
            </w:r>
          </w:p>
          <w:p w14:paraId="76E0652A" w14:textId="45317460" w:rsidR="00FF7B6F" w:rsidRDefault="00FF7B6F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FF7B6F">
              <w:rPr>
                <w:rFonts w:ascii="Century Gothic" w:hAnsi="Century Gothic" w:cs="Arial"/>
                <w:lang w:eastAsia="en-US"/>
              </w:rPr>
              <w:t>Kennt</w:t>
            </w:r>
            <w:proofErr w:type="gramEnd"/>
            <w:r w:rsidRPr="00FF7B6F">
              <w:rPr>
                <w:rFonts w:ascii="Century Gothic" w:hAnsi="Century Gothic" w:cs="Arial"/>
                <w:lang w:eastAsia="en-US"/>
              </w:rPr>
              <w:t xml:space="preserve"> den Zweck, die Funktionen und die Bedienung </w:t>
            </w:r>
            <w:r w:rsidR="00055F41" w:rsidRPr="00FF7B6F">
              <w:rPr>
                <w:rFonts w:ascii="Century Gothic" w:hAnsi="Century Gothic" w:cs="Arial"/>
                <w:lang w:eastAsia="en-US"/>
              </w:rPr>
              <w:t>eines Debuggers</w:t>
            </w:r>
            <w:r w:rsidRPr="00FF7B6F">
              <w:rPr>
                <w:rFonts w:ascii="Century Gothic" w:hAnsi="Century Gothic" w:cs="Arial"/>
                <w:lang w:eastAsia="en-US"/>
              </w:rPr>
              <w:t>.</w:t>
            </w:r>
          </w:p>
          <w:p w14:paraId="61E42C57" w14:textId="77777777" w:rsidR="00353F7E" w:rsidRDefault="006C3FFA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6C3FFA">
              <w:rPr>
                <w:rFonts w:ascii="Century Gothic" w:hAnsi="Century Gothic" w:cs="Arial"/>
                <w:lang w:eastAsia="en-US"/>
              </w:rPr>
              <w:t>Kennt die Verwendung von Kontrollstrukturen wie Iterationen (vor-/nachgeprüft), Selektion.</w:t>
            </w:r>
          </w:p>
          <w:p w14:paraId="6CE40578" w14:textId="77777777" w:rsidR="006C3FFA" w:rsidRDefault="00A81B93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A81B93">
              <w:rPr>
                <w:rFonts w:ascii="Century Gothic" w:hAnsi="Century Gothic" w:cs="Arial"/>
                <w:lang w:eastAsia="en-US"/>
              </w:rPr>
              <w:t>Kennt Sinn und Zweck von Variablen und Konstanten sowie deren Unterschied.</w:t>
            </w:r>
          </w:p>
          <w:p w14:paraId="587896C6" w14:textId="77777777" w:rsidR="00A81B93" w:rsidRDefault="00A81B93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A81B93">
              <w:rPr>
                <w:rFonts w:ascii="Century Gothic" w:hAnsi="Century Gothic" w:cs="Arial"/>
                <w:lang w:eastAsia="en-US"/>
              </w:rPr>
              <w:t>Leitet aufgrund der Vorgaben die erforderlichen Daten (Eingabe, Verarbeitung, Ausgabe und ihre Datentypen) ab.</w:t>
            </w:r>
          </w:p>
          <w:p w14:paraId="3463A681" w14:textId="77777777" w:rsidR="00A81B93" w:rsidRDefault="00FF7B6F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FF7B6F">
              <w:rPr>
                <w:rFonts w:ascii="Century Gothic" w:hAnsi="Century Gothic" w:cs="Arial"/>
                <w:lang w:eastAsia="en-US"/>
              </w:rPr>
              <w:t xml:space="preserve">Kennt die Funktionsweise einer Software nach dem </w:t>
            </w:r>
            <w:r w:rsidR="00A31A5C" w:rsidRPr="00FF7B6F">
              <w:rPr>
                <w:rFonts w:ascii="Century Gothic" w:hAnsi="Century Gothic" w:cs="Arial"/>
                <w:lang w:eastAsia="en-US"/>
              </w:rPr>
              <w:t>EVA-Prinzip</w:t>
            </w:r>
            <w:r w:rsidRPr="00FF7B6F">
              <w:rPr>
                <w:rFonts w:ascii="Century Gothic" w:hAnsi="Century Gothic" w:cs="Arial"/>
                <w:lang w:eastAsia="en-US"/>
              </w:rPr>
              <w:t>.</w:t>
            </w:r>
          </w:p>
          <w:p w14:paraId="4B849EA1" w14:textId="6918B87F" w:rsidR="00CE051C" w:rsidRPr="00377049" w:rsidRDefault="00CE051C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CE051C">
              <w:rPr>
                <w:rFonts w:ascii="Century Gothic" w:hAnsi="Century Gothic" w:cs="Arial"/>
                <w:lang w:eastAsia="en-US"/>
              </w:rPr>
              <w:t>kann</w:t>
            </w:r>
            <w:proofErr w:type="gramEnd"/>
            <w:r w:rsidRPr="00CE051C">
              <w:rPr>
                <w:rFonts w:ascii="Century Gothic" w:hAnsi="Century Gothic" w:cs="Arial"/>
                <w:lang w:eastAsia="en-US"/>
              </w:rPr>
              <w:t xml:space="preserve"> Datenwerte </w:t>
            </w:r>
            <w:r w:rsidR="000D5002" w:rsidRPr="00CE051C">
              <w:rPr>
                <w:rFonts w:ascii="Century Gothic" w:hAnsi="Century Gothic" w:cs="Arial"/>
                <w:lang w:eastAsia="en-US"/>
              </w:rPr>
              <w:t>von analogen und digitalen Ein- und Ausgängen</w:t>
            </w:r>
            <w:r w:rsidRPr="00CE051C">
              <w:rPr>
                <w:rFonts w:ascii="Century Gothic" w:hAnsi="Century Gothic" w:cs="Arial"/>
                <w:lang w:eastAsia="en-US"/>
              </w:rPr>
              <w:t xml:space="preserve"> einlesen und beschreiben.</w:t>
            </w:r>
          </w:p>
        </w:tc>
        <w:tc>
          <w:tcPr>
            <w:tcW w:w="1701" w:type="dxa"/>
          </w:tcPr>
          <w:p w14:paraId="39C6730F" w14:textId="5EC4A64D" w:rsidR="00353F7E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0D38E7DC" w14:textId="77777777" w:rsidR="00353F7E" w:rsidRDefault="00353F7E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2D368606" w14:textId="77777777" w:rsidR="00353F7E" w:rsidRDefault="00353F7E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  <w:p w14:paraId="2F3C01B0" w14:textId="77777777" w:rsidR="00A31A5C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82F4549" w14:textId="77777777" w:rsidR="00A31A5C" w:rsidRDefault="00A31A5C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07FFF326" w14:textId="77777777" w:rsidR="00B0593F" w:rsidRDefault="00B0593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3A0C7634" w14:textId="77777777" w:rsidR="00B0593F" w:rsidRDefault="00B0593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33D5930" w14:textId="5C5B32D8" w:rsidR="00B0593F" w:rsidRDefault="00B0593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59D27A68" w14:textId="77777777" w:rsidR="00B0593F" w:rsidRDefault="00B0593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21D8ADCD" w14:textId="2C0895FC" w:rsidR="00B0593F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</w:t>
            </w:r>
          </w:p>
          <w:p w14:paraId="0F23E056" w14:textId="77777777" w:rsidR="003A3417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3FD27C0D" w14:textId="4D49869D" w:rsidR="003A3417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4CF1A8B2" w14:textId="77777777" w:rsidR="003A3417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01109D72" w14:textId="788C8E8D" w:rsidR="003A3417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Gruppenarbeit</w:t>
            </w:r>
          </w:p>
          <w:p w14:paraId="25667756" w14:textId="77777777" w:rsidR="003A3417" w:rsidRDefault="003A341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B239B7E" w14:textId="1CE2FD9B" w:rsidR="00B0593F" w:rsidRPr="00F04FD1" w:rsidRDefault="00B0593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00110FF0" w14:textId="2D444517" w:rsidR="00353F7E" w:rsidRPr="00F04FD1" w:rsidRDefault="00EA05D8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Praxisübungen </w:t>
            </w:r>
            <w:r w:rsidR="00E64CB8">
              <w:rPr>
                <w:rFonts w:ascii="Century Gothic" w:hAnsi="Century Gothic" w:cs="Arial"/>
              </w:rPr>
              <w:t>abarbeiten</w:t>
            </w:r>
          </w:p>
        </w:tc>
      </w:tr>
      <w:tr w:rsidR="00142128" w:rsidRPr="00F04FD1" w14:paraId="741556B6" w14:textId="77777777" w:rsidTr="00EF691D">
        <w:tc>
          <w:tcPr>
            <w:tcW w:w="1555" w:type="dxa"/>
          </w:tcPr>
          <w:p w14:paraId="3D61237C" w14:textId="77777777" w:rsidR="00B22B30" w:rsidRPr="00F04FD1" w:rsidRDefault="00B22B30" w:rsidP="00B22B30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28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5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529B230A" w14:textId="77777777" w:rsidR="00B22B30" w:rsidRDefault="00B22B30" w:rsidP="00B22B30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17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45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 – </w:t>
            </w:r>
            <w:r>
              <w:rPr>
                <w:rFonts w:ascii="Century Gothic" w:hAnsi="Century Gothic" w:cs="Arial"/>
                <w:lang w:eastAsia="en-US"/>
              </w:rPr>
              <w:t>21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45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</w:t>
            </w:r>
          </w:p>
          <w:p w14:paraId="249C0C0E" w14:textId="77777777" w:rsidR="00B22B30" w:rsidRDefault="00B22B30" w:rsidP="00B22B30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376D240D" w14:textId="3BDD6F9C" w:rsidR="00142128" w:rsidRDefault="00B22B30" w:rsidP="00B22B30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Online</w:t>
            </w:r>
            <w:r>
              <w:rPr>
                <w:rFonts w:ascii="Century Gothic" w:hAnsi="Century Gothic" w:cs="Arial"/>
                <w:lang w:eastAsia="en-US"/>
              </w:rPr>
              <w:t xml:space="preserve"> </w:t>
            </w:r>
          </w:p>
          <w:p w14:paraId="710CC536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11F69531" w14:textId="28FCE991" w:rsidR="00142128" w:rsidRPr="00F04FD1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3969" w:type="dxa"/>
          </w:tcPr>
          <w:p w14:paraId="3DC2A446" w14:textId="3530963A" w:rsidR="00142128" w:rsidRPr="00F04FD1" w:rsidRDefault="002A5F6E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1</w:t>
            </w:r>
            <w:r w:rsidR="00142128"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C-Programmierung</w:t>
            </w:r>
            <w:r w:rsidR="00E71E3A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(fortgeschritten)</w:t>
            </w:r>
          </w:p>
          <w:p w14:paraId="6F24EC77" w14:textId="64B7AC7F" w:rsidR="00142128" w:rsidRDefault="002A5F6E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Funktionen</w:t>
            </w:r>
          </w:p>
          <w:p w14:paraId="769085AB" w14:textId="355CDD4E" w:rsidR="00142128" w:rsidRDefault="002A5F6E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proofErr w:type="gramStart"/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Arrays .</w:t>
            </w:r>
            <w:proofErr w:type="gramEnd"/>
            <w:r>
              <w:rPr>
                <w:rFonts w:ascii="Century Gothic" w:hAnsi="Century Gothic" w:cs="Arial"/>
                <w:bCs/>
                <w:sz w:val="20"/>
                <w:lang w:eastAsia="en-US"/>
              </w:rPr>
              <w:t xml:space="preserve"> Strings</w:t>
            </w:r>
          </w:p>
          <w:p w14:paraId="2164D574" w14:textId="6F5C3624" w:rsidR="00142128" w:rsidRDefault="00AB138A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Zeiger</w:t>
            </w:r>
          </w:p>
          <w:p w14:paraId="5AA16DAA" w14:textId="53B1F358" w:rsidR="00172C4B" w:rsidRDefault="00172C4B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Strukturen</w:t>
            </w:r>
          </w:p>
          <w:p w14:paraId="422253C9" w14:textId="2EF59145" w:rsidR="00142128" w:rsidRPr="003C6B61" w:rsidRDefault="00172C4B" w:rsidP="003C6B61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Mo</w:t>
            </w:r>
            <w:r w:rsidR="008B4F02">
              <w:rPr>
                <w:rFonts w:ascii="Century Gothic" w:hAnsi="Century Gothic" w:cs="Arial"/>
                <w:bCs/>
                <w:sz w:val="20"/>
                <w:lang w:eastAsia="en-US"/>
              </w:rPr>
              <w:t>dularisierung</w:t>
            </w:r>
          </w:p>
        </w:tc>
        <w:tc>
          <w:tcPr>
            <w:tcW w:w="5811" w:type="dxa"/>
          </w:tcPr>
          <w:p w14:paraId="4191B262" w14:textId="77777777" w:rsidR="00142128" w:rsidRDefault="008B4F02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8B4F02">
              <w:rPr>
                <w:rFonts w:ascii="Century Gothic" w:hAnsi="Century Gothic" w:cs="Arial"/>
              </w:rPr>
              <w:t>kann</w:t>
            </w:r>
            <w:proofErr w:type="gramEnd"/>
            <w:r w:rsidRPr="008B4F02">
              <w:rPr>
                <w:rFonts w:ascii="Century Gothic" w:hAnsi="Century Gothic" w:cs="Arial"/>
              </w:rPr>
              <w:t xml:space="preserve"> Funktionen mit/ohne Parameter und mit/ohne Rückgabewert für Programme entwickeln</w:t>
            </w:r>
            <w:r w:rsidR="00142128" w:rsidRPr="00BF777E">
              <w:rPr>
                <w:rFonts w:ascii="Century Gothic" w:hAnsi="Century Gothic" w:cs="Arial"/>
                <w:lang w:eastAsia="en-US"/>
              </w:rPr>
              <w:t>.</w:t>
            </w:r>
          </w:p>
          <w:p w14:paraId="699C93C4" w14:textId="77777777" w:rsidR="008B4F02" w:rsidRDefault="00146D9C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146D9C">
              <w:rPr>
                <w:rFonts w:ascii="Century Gothic" w:hAnsi="Century Gothic" w:cs="Arial"/>
                <w:lang w:eastAsia="en-US"/>
              </w:rPr>
              <w:t>kann</w:t>
            </w:r>
            <w:proofErr w:type="gramEnd"/>
            <w:r w:rsidRPr="00146D9C">
              <w:rPr>
                <w:rFonts w:ascii="Century Gothic" w:hAnsi="Century Gothic" w:cs="Arial"/>
                <w:lang w:eastAsia="en-US"/>
              </w:rPr>
              <w:t xml:space="preserve"> die </w:t>
            </w:r>
            <w:proofErr w:type="spellStart"/>
            <w:r w:rsidRPr="00146D9C">
              <w:rPr>
                <w:rFonts w:ascii="Century Gothic" w:hAnsi="Century Gothic" w:cs="Arial"/>
                <w:lang w:eastAsia="en-US"/>
              </w:rPr>
              <w:t>return</w:t>
            </w:r>
            <w:proofErr w:type="spellEnd"/>
            <w:r w:rsidRPr="00146D9C">
              <w:rPr>
                <w:rFonts w:ascii="Century Gothic" w:hAnsi="Century Gothic" w:cs="Arial"/>
                <w:lang w:eastAsia="en-US"/>
              </w:rPr>
              <w:t>-Anweisung innerhalb von Funktionen sinnvoll anwenden.</w:t>
            </w:r>
          </w:p>
          <w:p w14:paraId="3F8AA415" w14:textId="77777777" w:rsidR="00146D9C" w:rsidRDefault="00146D9C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146D9C">
              <w:rPr>
                <w:rFonts w:ascii="Century Gothic" w:hAnsi="Century Gothic" w:cs="Arial"/>
                <w:lang w:eastAsia="en-US"/>
              </w:rPr>
              <w:t xml:space="preserve">kennt den Mechanismus der „Call </w:t>
            </w:r>
            <w:proofErr w:type="spellStart"/>
            <w:r w:rsidRPr="00146D9C">
              <w:rPr>
                <w:rFonts w:ascii="Century Gothic" w:hAnsi="Century Gothic" w:cs="Arial"/>
                <w:lang w:eastAsia="en-US"/>
              </w:rPr>
              <w:t>by</w:t>
            </w:r>
            <w:proofErr w:type="spellEnd"/>
            <w:r w:rsidRPr="00146D9C">
              <w:rPr>
                <w:rFonts w:ascii="Century Gothic" w:hAnsi="Century Gothic" w:cs="Arial"/>
                <w:lang w:eastAsia="en-US"/>
              </w:rPr>
              <w:t xml:space="preserve"> </w:t>
            </w:r>
            <w:proofErr w:type="spellStart"/>
            <w:r w:rsidRPr="00146D9C">
              <w:rPr>
                <w:rFonts w:ascii="Century Gothic" w:hAnsi="Century Gothic" w:cs="Arial"/>
                <w:lang w:eastAsia="en-US"/>
              </w:rPr>
              <w:t>value</w:t>
            </w:r>
            <w:proofErr w:type="spellEnd"/>
            <w:r w:rsidRPr="00146D9C">
              <w:rPr>
                <w:rFonts w:ascii="Century Gothic" w:hAnsi="Century Gothic" w:cs="Arial"/>
                <w:lang w:eastAsia="en-US"/>
              </w:rPr>
              <w:t>“ Übergabe und können diese in Programmen anwenden.</w:t>
            </w:r>
          </w:p>
          <w:p w14:paraId="6345A39E" w14:textId="77777777" w:rsidR="00146D9C" w:rsidRDefault="00146D9C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146D9C">
              <w:rPr>
                <w:rFonts w:ascii="Century Gothic" w:hAnsi="Century Gothic" w:cs="Arial"/>
                <w:lang w:eastAsia="en-US"/>
              </w:rPr>
              <w:t>kennt den Einsatz von komplexen Datentypen (z.B. Arrays)</w:t>
            </w:r>
            <w:r>
              <w:rPr>
                <w:rFonts w:ascii="Century Gothic" w:hAnsi="Century Gothic" w:cs="Arial"/>
                <w:lang w:eastAsia="en-US"/>
              </w:rPr>
              <w:t>.</w:t>
            </w:r>
          </w:p>
          <w:p w14:paraId="3222456C" w14:textId="47040F86" w:rsidR="003C6B61" w:rsidRPr="00377049" w:rsidRDefault="003C6B61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3C6B61">
              <w:rPr>
                <w:rFonts w:ascii="Century Gothic" w:hAnsi="Century Gothic" w:cs="Arial"/>
                <w:lang w:eastAsia="en-US"/>
              </w:rPr>
              <w:t>kann</w:t>
            </w:r>
            <w:proofErr w:type="gramEnd"/>
            <w:r w:rsidRPr="003C6B61">
              <w:rPr>
                <w:rFonts w:ascii="Century Gothic" w:hAnsi="Century Gothic" w:cs="Arial"/>
                <w:lang w:eastAsia="en-US"/>
              </w:rPr>
              <w:t xml:space="preserve"> die Vorteile der Modularisierung von Programmen und können diese in Programmierprojekten anwenden.</w:t>
            </w:r>
          </w:p>
        </w:tc>
        <w:tc>
          <w:tcPr>
            <w:tcW w:w="1701" w:type="dxa"/>
          </w:tcPr>
          <w:p w14:paraId="67CE1E58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696EF533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BA0CCE7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2E1AEBB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  <w:p w14:paraId="66F91C97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7DCAB2D4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643B7762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Gruppenarbeit</w:t>
            </w:r>
          </w:p>
          <w:p w14:paraId="585FDAEB" w14:textId="77777777" w:rsidR="00142128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705E4DEC" w14:textId="77777777" w:rsidR="00142128" w:rsidRPr="00F04FD1" w:rsidRDefault="00142128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678FD5E5" w14:textId="77777777" w:rsidR="00142128" w:rsidRDefault="00712AC4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Praxisübungen abarbeiten</w:t>
            </w:r>
          </w:p>
          <w:p w14:paraId="6A6256CE" w14:textId="77777777" w:rsidR="00746039" w:rsidRDefault="00746039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</w:p>
          <w:p w14:paraId="6CE04DCB" w14:textId="3183A4C4" w:rsidR="00746039" w:rsidRPr="00F04FD1" w:rsidRDefault="00746039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Prüfungsvorbereitung</w:t>
            </w:r>
          </w:p>
        </w:tc>
      </w:tr>
      <w:tr w:rsidR="00B22B30" w:rsidRPr="00F04FD1" w14:paraId="5F0F4415" w14:textId="77777777" w:rsidTr="00C41169">
        <w:tc>
          <w:tcPr>
            <w:tcW w:w="1555" w:type="dxa"/>
          </w:tcPr>
          <w:p w14:paraId="2594E22D" w14:textId="77777777" w:rsidR="00B22B30" w:rsidRPr="00F04FD1" w:rsidRDefault="00B22B30" w:rsidP="00B22B30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lastRenderedPageBreak/>
              <w:t>06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6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04AC06C3" w14:textId="6C12500A" w:rsidR="00B22B30" w:rsidRPr="00F04FD1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13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00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 – </w:t>
            </w:r>
            <w:r>
              <w:rPr>
                <w:rFonts w:ascii="Century Gothic" w:hAnsi="Century Gothic" w:cs="Arial"/>
                <w:lang w:eastAsia="en-US"/>
              </w:rPr>
              <w:t>17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00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</w:t>
            </w:r>
          </w:p>
        </w:tc>
        <w:tc>
          <w:tcPr>
            <w:tcW w:w="3969" w:type="dxa"/>
          </w:tcPr>
          <w:p w14:paraId="568C0BEE" w14:textId="77777777" w:rsidR="00B22B30" w:rsidRDefault="00B22B30" w:rsidP="00C41169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1. Prüfung 1</w:t>
            </w:r>
          </w:p>
          <w:p w14:paraId="55B27FED" w14:textId="77777777" w:rsidR="00B22B30" w:rsidRPr="00F04FD1" w:rsidRDefault="00B22B30" w:rsidP="00C41169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2</w:t>
            </w: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 w:rsidRPr="007F0CCB">
              <w:rPr>
                <w:rFonts w:ascii="Century Gothic" w:hAnsi="Century Gothic" w:cs="Arial"/>
                <w:b/>
                <w:sz w:val="20"/>
                <w:lang w:eastAsia="en-US"/>
              </w:rPr>
              <w:t>Agile Softwareentwicklung</w:t>
            </w:r>
          </w:p>
          <w:p w14:paraId="3BE29877" w14:textId="77777777" w:rsidR="00B22B30" w:rsidRDefault="00B22B30" w:rsidP="00C411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Einführung</w:t>
            </w:r>
          </w:p>
          <w:p w14:paraId="7EFFE03F" w14:textId="77777777" w:rsidR="00B22B30" w:rsidRDefault="00B22B30" w:rsidP="00C411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1302FC">
              <w:rPr>
                <w:rFonts w:ascii="Century Gothic" w:hAnsi="Century Gothic" w:cs="Arial"/>
                <w:bCs/>
                <w:sz w:val="20"/>
                <w:lang w:eastAsia="en-US"/>
              </w:rPr>
              <w:t>Agile Prinzipien</w:t>
            </w:r>
          </w:p>
          <w:p w14:paraId="394ADAFB" w14:textId="77777777" w:rsidR="00B22B30" w:rsidRDefault="00B22B30" w:rsidP="00C411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1302FC">
              <w:rPr>
                <w:rFonts w:ascii="Century Gothic" w:hAnsi="Century Gothic" w:cs="Arial"/>
                <w:bCs/>
                <w:sz w:val="20"/>
                <w:lang w:eastAsia="en-US"/>
              </w:rPr>
              <w:t>Vergleich Klassisch vs</w:t>
            </w: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.</w:t>
            </w:r>
            <w:r w:rsidRPr="001302FC">
              <w:rPr>
                <w:rFonts w:ascii="Century Gothic" w:hAnsi="Century Gothic" w:cs="Arial"/>
                <w:bCs/>
                <w:sz w:val="20"/>
                <w:lang w:eastAsia="en-US"/>
              </w:rPr>
              <w:t xml:space="preserve"> Agile</w:t>
            </w:r>
          </w:p>
          <w:p w14:paraId="07BFA009" w14:textId="77777777" w:rsidR="00B22B30" w:rsidRDefault="00B22B30" w:rsidP="00C41169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5D6B2C5F" w14:textId="77777777" w:rsidR="00B22B30" w:rsidRPr="00DF7A74" w:rsidRDefault="00B22B30" w:rsidP="00C41169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 w:rsidRPr="00DF7A74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3. </w:t>
            </w:r>
            <w:proofErr w:type="spellStart"/>
            <w:r w:rsidRPr="00DF7A74">
              <w:rPr>
                <w:rFonts w:ascii="Century Gothic" w:hAnsi="Century Gothic" w:cs="Arial"/>
                <w:b/>
                <w:sz w:val="20"/>
                <w:lang w:eastAsia="en-US"/>
              </w:rPr>
              <w:t>Scrum</w:t>
            </w:r>
            <w:proofErr w:type="spellEnd"/>
          </w:p>
          <w:p w14:paraId="73920DB4" w14:textId="77777777" w:rsidR="00B22B30" w:rsidRDefault="00B22B30" w:rsidP="00C411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Einführung</w:t>
            </w:r>
          </w:p>
          <w:p w14:paraId="4524A063" w14:textId="77777777" w:rsidR="00B22B30" w:rsidRPr="001302FC" w:rsidRDefault="00B22B30" w:rsidP="00C411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 w:rsidRPr="007C7A61">
              <w:rPr>
                <w:rFonts w:ascii="Century Gothic" w:hAnsi="Century Gothic" w:cs="Arial"/>
                <w:bCs/>
                <w:sz w:val="20"/>
                <w:lang w:eastAsia="en-US"/>
              </w:rPr>
              <w:t xml:space="preserve">Rollen und Verantwortlichkeiten in </w:t>
            </w:r>
            <w:proofErr w:type="spellStart"/>
            <w:r w:rsidRPr="007C7A61">
              <w:rPr>
                <w:rFonts w:ascii="Century Gothic" w:hAnsi="Century Gothic" w:cs="Arial"/>
                <w:bCs/>
                <w:sz w:val="20"/>
                <w:lang w:eastAsia="en-US"/>
              </w:rPr>
              <w:t>Scrum</w:t>
            </w:r>
            <w:proofErr w:type="spellEnd"/>
          </w:p>
          <w:p w14:paraId="2929C252" w14:textId="77777777" w:rsidR="00B22B30" w:rsidRDefault="00B22B30" w:rsidP="00C41169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42107AC9" w14:textId="77777777" w:rsidR="00B22B30" w:rsidRPr="00734CA7" w:rsidRDefault="00B22B30" w:rsidP="00C41169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ind w:left="31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3</w:t>
            </w:r>
            <w:r w:rsidRPr="00734CA7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Praxisprojekt</w:t>
            </w:r>
          </w:p>
          <w:p w14:paraId="0D43574D" w14:textId="77777777" w:rsidR="00B22B30" w:rsidRDefault="00B22B30" w:rsidP="00C41169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Arduino</w:t>
            </w:r>
          </w:p>
          <w:p w14:paraId="6B78D620" w14:textId="77777777" w:rsidR="00B22B30" w:rsidRPr="00EA3789" w:rsidRDefault="00B22B30" w:rsidP="00C41169">
            <w:pPr>
              <w:pStyle w:val="Leitziele"/>
              <w:tabs>
                <w:tab w:val="clear" w:pos="567"/>
                <w:tab w:val="left" w:pos="315"/>
              </w:tabs>
              <w:spacing w:line="256" w:lineRule="auto"/>
              <w:ind w:left="0" w:firstLine="0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</w:tc>
        <w:tc>
          <w:tcPr>
            <w:tcW w:w="5811" w:type="dxa"/>
          </w:tcPr>
          <w:p w14:paraId="15BB6976" w14:textId="77777777" w:rsidR="00B22B30" w:rsidRPr="0028793E" w:rsidRDefault="00B22B30" w:rsidP="00C41169">
            <w:pPr>
              <w:pStyle w:val="Listenabsatz"/>
              <w:numPr>
                <w:ilvl w:val="0"/>
                <w:numId w:val="12"/>
              </w:numPr>
              <w:ind w:left="176" w:hanging="176"/>
              <w:rPr>
                <w:rFonts w:ascii="Century Gothic" w:hAnsi="Century Gothic" w:cs="Arial"/>
              </w:rPr>
            </w:pPr>
            <w:r w:rsidRPr="0028793E">
              <w:rPr>
                <w:rFonts w:ascii="Century Gothic" w:hAnsi="Century Gothic" w:cs="Arial"/>
              </w:rPr>
              <w:t>Kennt eine agile Methode zur Softwareentwicklung.</w:t>
            </w:r>
          </w:p>
          <w:p w14:paraId="51C993A1" w14:textId="77777777" w:rsidR="00B22B30" w:rsidRDefault="00B22B30" w:rsidP="00C4116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7637F3">
              <w:rPr>
                <w:rFonts w:ascii="Century Gothic" w:hAnsi="Century Gothic" w:cs="Arial"/>
                <w:lang w:eastAsia="en-US"/>
              </w:rPr>
              <w:t>Kennt Inhalt und Aufbau einer User-Story.</w:t>
            </w:r>
          </w:p>
          <w:p w14:paraId="3D31776F" w14:textId="77777777" w:rsidR="00B22B30" w:rsidRDefault="00B22B30" w:rsidP="00C4116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7637F3">
              <w:rPr>
                <w:rFonts w:ascii="Century Gothic" w:hAnsi="Century Gothic" w:cs="Arial"/>
                <w:lang w:eastAsia="en-US"/>
              </w:rPr>
              <w:t>Kennt Werte und Prinzipien von agilen Methoden.</w:t>
            </w:r>
          </w:p>
          <w:p w14:paraId="2DBF9F0A" w14:textId="77777777" w:rsidR="00B22B30" w:rsidRPr="00377049" w:rsidRDefault="00B22B30" w:rsidP="00C41169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BF777E">
              <w:rPr>
                <w:rFonts w:ascii="Century Gothic" w:hAnsi="Century Gothic" w:cs="Arial"/>
                <w:lang w:eastAsia="en-US"/>
              </w:rPr>
              <w:t>Kennt die Abgrenzung von agilen und linearen Methoden.</w:t>
            </w:r>
          </w:p>
        </w:tc>
        <w:tc>
          <w:tcPr>
            <w:tcW w:w="1701" w:type="dxa"/>
          </w:tcPr>
          <w:p w14:paraId="2B450193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115A2E0F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BA5BE21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307BD92C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1A473704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3916599D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2978A89D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14E95AF1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Praxisübungen</w:t>
            </w:r>
          </w:p>
          <w:p w14:paraId="5752831A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137C5517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23D90243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Gruppenarbeit</w:t>
            </w:r>
          </w:p>
          <w:p w14:paraId="573892F0" w14:textId="77777777" w:rsidR="00B22B30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3069EFC8" w14:textId="77777777" w:rsidR="00B22B30" w:rsidRPr="00F04FD1" w:rsidRDefault="00B22B30" w:rsidP="00C41169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3BD0B9E0" w14:textId="77777777" w:rsidR="00B22B30" w:rsidRDefault="00746039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Praxisübungen abarbeiten</w:t>
            </w:r>
          </w:p>
          <w:p w14:paraId="72000102" w14:textId="77777777" w:rsidR="00746039" w:rsidRDefault="00746039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</w:p>
          <w:p w14:paraId="6B20A964" w14:textId="2C927C04" w:rsidR="00746039" w:rsidRPr="00F04FD1" w:rsidRDefault="00746039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Projektarbeit</w:t>
            </w:r>
          </w:p>
        </w:tc>
      </w:tr>
      <w:tr w:rsidR="00E83635" w:rsidRPr="00F04FD1" w14:paraId="40CA2E30" w14:textId="77777777" w:rsidTr="00EF691D">
        <w:tc>
          <w:tcPr>
            <w:tcW w:w="1555" w:type="dxa"/>
          </w:tcPr>
          <w:p w14:paraId="3239D3E1" w14:textId="10A82850" w:rsidR="00E83635" w:rsidRPr="00F04FD1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20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6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6F82253E" w14:textId="77777777" w:rsidR="00E83635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13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00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 – </w:t>
            </w:r>
            <w:r>
              <w:rPr>
                <w:rFonts w:ascii="Century Gothic" w:hAnsi="Century Gothic" w:cs="Arial"/>
                <w:lang w:eastAsia="en-US"/>
              </w:rPr>
              <w:t>17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00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</w:t>
            </w:r>
          </w:p>
          <w:p w14:paraId="6EDBB8CD" w14:textId="77777777" w:rsidR="00E83635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7E4D8548" w14:textId="77777777" w:rsidR="00E83635" w:rsidRPr="00F04FD1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3969" w:type="dxa"/>
          </w:tcPr>
          <w:p w14:paraId="7EFF2240" w14:textId="5F8CDE96" w:rsidR="00E83635" w:rsidRPr="00F04FD1" w:rsidRDefault="00E83635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1</w:t>
            </w: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 w:rsidR="00170796">
              <w:rPr>
                <w:rFonts w:ascii="Century Gothic" w:hAnsi="Century Gothic" w:cs="Arial"/>
                <w:b/>
                <w:sz w:val="20"/>
                <w:lang w:eastAsia="en-US"/>
              </w:rPr>
              <w:t>Projektarbeit</w:t>
            </w:r>
          </w:p>
          <w:p w14:paraId="1CD1DE46" w14:textId="2483D35B" w:rsidR="00E83635" w:rsidRDefault="00170796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freie Zeit</w:t>
            </w:r>
          </w:p>
          <w:p w14:paraId="50F73031" w14:textId="77777777" w:rsidR="00E83635" w:rsidRDefault="00E83635" w:rsidP="00177C25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6C1409B6" w14:textId="5E979467" w:rsidR="00177C25" w:rsidRPr="00177C25" w:rsidRDefault="00177C25" w:rsidP="00BD4F6C">
            <w:pPr>
              <w:pStyle w:val="Leitziele"/>
              <w:tabs>
                <w:tab w:val="clear" w:pos="567"/>
                <w:tab w:val="left" w:pos="315"/>
              </w:tabs>
              <w:spacing w:before="0" w:after="0" w:line="240" w:lineRule="auto"/>
              <w:ind w:left="0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2. </w:t>
            </w:r>
            <w:r w:rsidR="000A475F" w:rsidRPr="00177C25">
              <w:rPr>
                <w:rFonts w:ascii="Century Gothic" w:hAnsi="Century Gothic" w:cs="Arial"/>
                <w:b/>
                <w:sz w:val="20"/>
                <w:lang w:eastAsia="en-US"/>
              </w:rPr>
              <w:t>Hardware-Programmierung</w:t>
            </w:r>
            <w:r w:rsidRPr="00177C25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br/>
            </w:r>
            <w:r w:rsidRPr="00177C25">
              <w:rPr>
                <w:rFonts w:ascii="Century Gothic" w:hAnsi="Century Gothic" w:cs="Arial"/>
                <w:b/>
                <w:sz w:val="20"/>
                <w:lang w:eastAsia="en-US"/>
              </w:rPr>
              <w:t>(optional)</w:t>
            </w:r>
          </w:p>
          <w:p w14:paraId="08FFD035" w14:textId="51EA4411" w:rsidR="00BA7E60" w:rsidRDefault="00BA7E60" w:rsidP="00BD4F6C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Bibliotheken</w:t>
            </w:r>
          </w:p>
          <w:p w14:paraId="4AD50C24" w14:textId="6FFAF116" w:rsidR="00177C25" w:rsidRPr="003C6B61" w:rsidRDefault="00177C25" w:rsidP="00BD4F6C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Interrupts</w:t>
            </w:r>
          </w:p>
        </w:tc>
        <w:tc>
          <w:tcPr>
            <w:tcW w:w="5811" w:type="dxa"/>
          </w:tcPr>
          <w:p w14:paraId="3453B49B" w14:textId="77777777" w:rsidR="00E83635" w:rsidRDefault="00BA7E60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BA7E60">
              <w:rPr>
                <w:rFonts w:ascii="Century Gothic" w:hAnsi="Century Gothic" w:cs="Arial"/>
              </w:rPr>
              <w:t>kann</w:t>
            </w:r>
            <w:proofErr w:type="gramEnd"/>
            <w:r w:rsidRPr="00BA7E60">
              <w:rPr>
                <w:rFonts w:ascii="Century Gothic" w:hAnsi="Century Gothic" w:cs="Arial"/>
              </w:rPr>
              <w:t xml:space="preserve"> externe Bibliotheken in ein Projekt einbinden.</w:t>
            </w:r>
          </w:p>
          <w:p w14:paraId="6F8A8668" w14:textId="5D48C2E9" w:rsidR="00BA7E60" w:rsidRPr="00377049" w:rsidRDefault="000A475F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0A475F">
              <w:rPr>
                <w:rFonts w:ascii="Century Gothic" w:hAnsi="Century Gothic" w:cs="Arial"/>
                <w:lang w:eastAsia="en-US"/>
              </w:rPr>
              <w:t>kennt die Verwendung von Interrupts für zeitkritische Ereignisse.</w:t>
            </w:r>
          </w:p>
        </w:tc>
        <w:tc>
          <w:tcPr>
            <w:tcW w:w="1701" w:type="dxa"/>
          </w:tcPr>
          <w:p w14:paraId="30533A52" w14:textId="019037F6" w:rsidR="00E83635" w:rsidRDefault="000A475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freies Arbeiten</w:t>
            </w:r>
          </w:p>
          <w:p w14:paraId="03F11D0E" w14:textId="77777777" w:rsidR="00E83635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53F45D94" w14:textId="77777777" w:rsidR="00E83635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60B6D925" w14:textId="0CFE3C2B" w:rsidR="00E83635" w:rsidRDefault="000A475F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Theorie</w:t>
            </w:r>
          </w:p>
          <w:p w14:paraId="38751DBE" w14:textId="65C47FA9" w:rsidR="00E83635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0002E24F" w14:textId="77777777" w:rsidR="00E83635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09B0B3D7" w14:textId="77777777" w:rsidR="00E83635" w:rsidRPr="00F04FD1" w:rsidRDefault="00E83635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5AEFE8FE" w14:textId="47283498" w:rsidR="00E83635" w:rsidRPr="00F04FD1" w:rsidRDefault="00593D92" w:rsidP="00CD56CC">
            <w:pPr>
              <w:ind w:left="0"/>
              <w:jc w:val="center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>Projektarbeit und Präsentation vorbereiten</w:t>
            </w:r>
          </w:p>
        </w:tc>
      </w:tr>
      <w:tr w:rsidR="00624D57" w:rsidRPr="00F04FD1" w14:paraId="525E71A3" w14:textId="77777777" w:rsidTr="00EF691D">
        <w:tc>
          <w:tcPr>
            <w:tcW w:w="1555" w:type="dxa"/>
          </w:tcPr>
          <w:p w14:paraId="57F0530A" w14:textId="1E261FA3" w:rsidR="00624D57" w:rsidRPr="00F04FD1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27</w:t>
            </w:r>
            <w:r w:rsidRPr="00F04FD1">
              <w:rPr>
                <w:rFonts w:ascii="Century Gothic" w:hAnsi="Century Gothic" w:cs="Arial"/>
                <w:lang w:eastAsia="en-US"/>
              </w:rPr>
              <w:t>.0</w:t>
            </w:r>
            <w:r>
              <w:rPr>
                <w:rFonts w:ascii="Century Gothic" w:hAnsi="Century Gothic" w:cs="Arial"/>
                <w:lang w:eastAsia="en-US"/>
              </w:rPr>
              <w:t>6</w:t>
            </w:r>
            <w:r w:rsidRPr="00F04FD1">
              <w:rPr>
                <w:rFonts w:ascii="Century Gothic" w:hAnsi="Century Gothic" w:cs="Arial"/>
                <w:lang w:eastAsia="en-US"/>
              </w:rPr>
              <w:t>.26</w:t>
            </w:r>
          </w:p>
          <w:p w14:paraId="39AE887D" w14:textId="5805F634" w:rsidR="00624D57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08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00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 – </w:t>
            </w:r>
            <w:r>
              <w:rPr>
                <w:rFonts w:ascii="Century Gothic" w:hAnsi="Century Gothic" w:cs="Arial"/>
                <w:lang w:eastAsia="en-US"/>
              </w:rPr>
              <w:t>12</w:t>
            </w:r>
            <w:r w:rsidRPr="00F04FD1">
              <w:rPr>
                <w:rFonts w:ascii="Century Gothic" w:hAnsi="Century Gothic" w:cs="Arial"/>
                <w:lang w:eastAsia="en-US"/>
              </w:rPr>
              <w:t>.</w:t>
            </w:r>
            <w:r>
              <w:rPr>
                <w:rFonts w:ascii="Century Gothic" w:hAnsi="Century Gothic" w:cs="Arial"/>
                <w:lang w:eastAsia="en-US"/>
              </w:rPr>
              <w:t>00</w:t>
            </w:r>
            <w:r w:rsidRPr="00F04FD1">
              <w:rPr>
                <w:rFonts w:ascii="Century Gothic" w:hAnsi="Century Gothic" w:cs="Arial"/>
                <w:lang w:eastAsia="en-US"/>
              </w:rPr>
              <w:t xml:space="preserve"> Uhr</w:t>
            </w:r>
          </w:p>
          <w:p w14:paraId="77B705CA" w14:textId="77777777" w:rsidR="00624D57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366032E" w14:textId="77777777" w:rsidR="00624D57" w:rsidRPr="00F04FD1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3969" w:type="dxa"/>
          </w:tcPr>
          <w:p w14:paraId="3B94CBA9" w14:textId="2ABCC832" w:rsidR="00624D57" w:rsidRPr="00F04FD1" w:rsidRDefault="00624D57" w:rsidP="00EF691D">
            <w:pPr>
              <w:pStyle w:val="Leitziele"/>
              <w:spacing w:before="0" w:after="0" w:line="256" w:lineRule="auto"/>
              <w:ind w:left="319" w:hanging="319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>1</w:t>
            </w:r>
            <w:r w:rsidRPr="00F04FD1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. </w:t>
            </w:r>
            <w:r w:rsidR="00E23E5A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Präsentation </w:t>
            </w:r>
            <w:r>
              <w:rPr>
                <w:rFonts w:ascii="Century Gothic" w:hAnsi="Century Gothic" w:cs="Arial"/>
                <w:b/>
                <w:sz w:val="20"/>
                <w:lang w:eastAsia="en-US"/>
              </w:rPr>
              <w:t>Projektarbeit</w:t>
            </w:r>
          </w:p>
          <w:p w14:paraId="5655E4F7" w14:textId="0F5843BD" w:rsidR="00624D57" w:rsidRDefault="00E23E5A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Abgabe</w:t>
            </w:r>
          </w:p>
          <w:p w14:paraId="383DB804" w14:textId="77777777" w:rsidR="00624D57" w:rsidRDefault="00624D57" w:rsidP="00EF691D">
            <w:pPr>
              <w:pStyle w:val="Leitziele"/>
              <w:tabs>
                <w:tab w:val="clear" w:pos="567"/>
                <w:tab w:val="left" w:pos="315"/>
              </w:tabs>
              <w:spacing w:before="0" w:after="0" w:line="256" w:lineRule="auto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</w:p>
          <w:p w14:paraId="2DD3B6E6" w14:textId="77777777" w:rsidR="007126F2" w:rsidRDefault="00624D57" w:rsidP="00E23E5A">
            <w:pPr>
              <w:pStyle w:val="Leitziele"/>
              <w:tabs>
                <w:tab w:val="clear" w:pos="567"/>
                <w:tab w:val="left" w:pos="315"/>
              </w:tabs>
              <w:spacing w:before="0" w:after="0" w:line="240" w:lineRule="auto"/>
              <w:ind w:left="0" w:firstLine="0"/>
              <w:jc w:val="left"/>
              <w:rPr>
                <w:rFonts w:ascii="Century Gothic" w:hAnsi="Century Gothic" w:cs="Arial"/>
                <w:b/>
                <w:sz w:val="20"/>
                <w:lang w:eastAsia="en-US"/>
              </w:rPr>
            </w:pPr>
            <w:r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2. </w:t>
            </w:r>
            <w:r w:rsidR="00E23E5A">
              <w:rPr>
                <w:rFonts w:ascii="Century Gothic" w:hAnsi="Century Gothic" w:cs="Arial"/>
                <w:b/>
                <w:sz w:val="20"/>
                <w:lang w:eastAsia="en-US"/>
              </w:rPr>
              <w:t>Modulabschluss</w:t>
            </w:r>
            <w:r w:rsidRPr="00177C25">
              <w:rPr>
                <w:rFonts w:ascii="Century Gothic" w:hAnsi="Century Gothic" w:cs="Arial"/>
                <w:b/>
                <w:sz w:val="20"/>
                <w:lang w:eastAsia="en-US"/>
              </w:rPr>
              <w:t xml:space="preserve"> </w:t>
            </w:r>
          </w:p>
          <w:p w14:paraId="6BF3551A" w14:textId="1A1BA285" w:rsidR="00624D57" w:rsidRDefault="007126F2" w:rsidP="00216F82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Retrospektive</w:t>
            </w:r>
          </w:p>
          <w:p w14:paraId="30C613CC" w14:textId="77777777" w:rsidR="00624D57" w:rsidRDefault="007126F2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Feedback</w:t>
            </w:r>
          </w:p>
          <w:p w14:paraId="7114B4E3" w14:textId="22D95A44" w:rsidR="00216F82" w:rsidRPr="003C6B61" w:rsidRDefault="00216F82" w:rsidP="00EF691D">
            <w:pPr>
              <w:pStyle w:val="Leitziele"/>
              <w:numPr>
                <w:ilvl w:val="0"/>
                <w:numId w:val="11"/>
              </w:numPr>
              <w:tabs>
                <w:tab w:val="clear" w:pos="567"/>
                <w:tab w:val="left" w:pos="315"/>
              </w:tabs>
              <w:spacing w:before="0" w:after="0" w:line="256" w:lineRule="auto"/>
              <w:ind w:left="318" w:hanging="287"/>
              <w:jc w:val="left"/>
              <w:rPr>
                <w:rFonts w:ascii="Century Gothic" w:hAnsi="Century Gothic" w:cs="Arial"/>
                <w:bCs/>
                <w:sz w:val="20"/>
                <w:lang w:eastAsia="en-US"/>
              </w:rPr>
            </w:pPr>
            <w:r>
              <w:rPr>
                <w:rFonts w:ascii="Century Gothic" w:hAnsi="Century Gothic" w:cs="Arial"/>
                <w:bCs/>
                <w:sz w:val="20"/>
                <w:lang w:eastAsia="en-US"/>
              </w:rPr>
              <w:t>Ausblick</w:t>
            </w:r>
          </w:p>
        </w:tc>
        <w:tc>
          <w:tcPr>
            <w:tcW w:w="5811" w:type="dxa"/>
          </w:tcPr>
          <w:p w14:paraId="426C5EC7" w14:textId="4C67EF49" w:rsidR="00624D57" w:rsidRDefault="00216F82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r w:rsidRPr="00216F82">
              <w:rPr>
                <w:rFonts w:ascii="Century Gothic" w:hAnsi="Century Gothic" w:cs="Arial"/>
              </w:rPr>
              <w:t>korrekte und vollständige Abgabe der Praxisarbeit.</w:t>
            </w:r>
          </w:p>
          <w:p w14:paraId="527CCAF0" w14:textId="2CDE6A9F" w:rsidR="00624D57" w:rsidRPr="00377049" w:rsidRDefault="00283C3E" w:rsidP="00EF691D">
            <w:pPr>
              <w:pStyle w:val="Listenabsatz"/>
              <w:numPr>
                <w:ilvl w:val="0"/>
                <w:numId w:val="12"/>
              </w:numPr>
              <w:ind w:left="176" w:hanging="176"/>
              <w:jc w:val="left"/>
              <w:rPr>
                <w:rFonts w:ascii="Century Gothic" w:hAnsi="Century Gothic" w:cs="Arial"/>
                <w:lang w:eastAsia="en-US"/>
              </w:rPr>
            </w:pPr>
            <w:proofErr w:type="gramStart"/>
            <w:r w:rsidRPr="00283C3E">
              <w:rPr>
                <w:rFonts w:ascii="Century Gothic" w:hAnsi="Century Gothic" w:cs="Arial"/>
                <w:lang w:eastAsia="en-US"/>
              </w:rPr>
              <w:t>kann</w:t>
            </w:r>
            <w:proofErr w:type="gramEnd"/>
            <w:r w:rsidRPr="00283C3E">
              <w:rPr>
                <w:rFonts w:ascii="Century Gothic" w:hAnsi="Century Gothic" w:cs="Arial"/>
                <w:lang w:eastAsia="en-US"/>
              </w:rPr>
              <w:t xml:space="preserve"> die Projektarbeit vollständig und verständlich präsentieren (live </w:t>
            </w:r>
            <w:proofErr w:type="spellStart"/>
            <w:r w:rsidRPr="00283C3E">
              <w:rPr>
                <w:rFonts w:ascii="Century Gothic" w:hAnsi="Century Gothic" w:cs="Arial"/>
                <w:lang w:eastAsia="en-US"/>
              </w:rPr>
              <w:t>demo</w:t>
            </w:r>
            <w:proofErr w:type="spellEnd"/>
            <w:r w:rsidRPr="00283C3E">
              <w:rPr>
                <w:rFonts w:ascii="Century Gothic" w:hAnsi="Century Gothic" w:cs="Arial"/>
                <w:lang w:eastAsia="en-US"/>
              </w:rPr>
              <w:t>)</w:t>
            </w:r>
            <w:r w:rsidR="00624D57" w:rsidRPr="000A475F">
              <w:rPr>
                <w:rFonts w:ascii="Century Gothic" w:hAnsi="Century Gothic" w:cs="Arial"/>
                <w:lang w:eastAsia="en-US"/>
              </w:rPr>
              <w:t>.</w:t>
            </w:r>
          </w:p>
        </w:tc>
        <w:tc>
          <w:tcPr>
            <w:tcW w:w="1701" w:type="dxa"/>
          </w:tcPr>
          <w:p w14:paraId="39B6C708" w14:textId="54205EA1" w:rsidR="00624D57" w:rsidRDefault="00283C3E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  <w:r>
              <w:rPr>
                <w:rFonts w:ascii="Century Gothic" w:hAnsi="Century Gothic" w:cs="Arial"/>
                <w:lang w:eastAsia="en-US"/>
              </w:rPr>
              <w:t>Präsentation</w:t>
            </w:r>
          </w:p>
          <w:p w14:paraId="33FE5F77" w14:textId="77777777" w:rsidR="00624D57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40A11EBD" w14:textId="77777777" w:rsidR="00624D57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  <w:p w14:paraId="00250F95" w14:textId="77777777" w:rsidR="00624D57" w:rsidRPr="00F04FD1" w:rsidRDefault="00624D57" w:rsidP="00EF691D">
            <w:pPr>
              <w:spacing w:before="0" w:after="0"/>
              <w:ind w:left="0"/>
              <w:jc w:val="left"/>
              <w:rPr>
                <w:rFonts w:ascii="Century Gothic" w:hAnsi="Century Gothic" w:cs="Arial"/>
                <w:lang w:eastAsia="en-US"/>
              </w:rPr>
            </w:pPr>
          </w:p>
        </w:tc>
        <w:tc>
          <w:tcPr>
            <w:tcW w:w="1843" w:type="dxa"/>
          </w:tcPr>
          <w:p w14:paraId="28D36F38" w14:textId="77777777" w:rsidR="00624D57" w:rsidRPr="00F04FD1" w:rsidRDefault="00624D57" w:rsidP="00CD56CC">
            <w:pPr>
              <w:ind w:left="-109"/>
              <w:jc w:val="center"/>
              <w:rPr>
                <w:rFonts w:ascii="Century Gothic" w:hAnsi="Century Gothic" w:cs="Arial"/>
              </w:rPr>
            </w:pPr>
          </w:p>
        </w:tc>
      </w:tr>
    </w:tbl>
    <w:p w14:paraId="0ABFB206" w14:textId="77777777" w:rsidR="00A35411" w:rsidRPr="00713FDC" w:rsidRDefault="00A35411">
      <w:pPr>
        <w:rPr>
          <w:rFonts w:ascii="Century Gothic" w:eastAsia="Calibri" w:hAnsi="Century Gothic" w:cs="Arial"/>
          <w:b/>
          <w:bCs/>
          <w:kern w:val="32"/>
          <w:szCs w:val="32"/>
        </w:rPr>
      </w:pPr>
    </w:p>
    <w:sectPr w:rsidR="00A35411" w:rsidRPr="00713FDC" w:rsidSect="00C107CE">
      <w:headerReference w:type="default" r:id="rId11"/>
      <w:footerReference w:type="default" r:id="rId12"/>
      <w:pgSz w:w="16838" w:h="11906" w:orient="landscape" w:code="9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8B388" w14:textId="77777777" w:rsidR="00D25492" w:rsidRDefault="00D25492" w:rsidP="009C0D14">
      <w:r>
        <w:separator/>
      </w:r>
    </w:p>
  </w:endnote>
  <w:endnote w:type="continuationSeparator" w:id="0">
    <w:p w14:paraId="3B549183" w14:textId="77777777" w:rsidR="00D25492" w:rsidRDefault="00D25492" w:rsidP="009C0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544E4" w14:textId="77777777" w:rsidR="006D283F" w:rsidRDefault="006D283F" w:rsidP="006D283F">
    <w:pPr>
      <w:pStyle w:val="IPSO-LayoutBildungsmarkenPage1"/>
    </w:pPr>
    <w:r w:rsidRPr="00291E6A">
      <w:t>ipso! Bildungsmarken</w:t>
    </w:r>
  </w:p>
  <w:p w14:paraId="04408C63" w14:textId="77777777" w:rsidR="006D283F" w:rsidRDefault="006D283F" w:rsidP="006D283F">
    <w:pPr>
      <w:pStyle w:val="Fuzeile"/>
    </w:pPr>
    <w:r>
      <w:rPr>
        <w:noProof/>
      </w:rPr>
      <w:drawing>
        <wp:inline distT="0" distB="0" distL="0" distR="0" wp14:anchorId="3B56763A" wp14:editId="7F0254C0">
          <wp:extent cx="6105614" cy="180474"/>
          <wp:effectExtent l="0" t="0" r="0" b="0"/>
          <wp:docPr id="28" name="Grafik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Grafik 2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38996"/>
                  <a:stretch/>
                </pic:blipFill>
                <pic:spPr bwMode="auto">
                  <a:xfrm>
                    <a:off x="0" y="0"/>
                    <a:ext cx="6120130" cy="1809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5B5C851" w14:textId="1D2E0A7E" w:rsidR="009C0D14" w:rsidRPr="006D283F" w:rsidRDefault="009C0D14" w:rsidP="006D28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23CFF" w14:textId="77777777" w:rsidR="00D25492" w:rsidRDefault="00D25492" w:rsidP="009C0D14">
      <w:r>
        <w:separator/>
      </w:r>
    </w:p>
  </w:footnote>
  <w:footnote w:type="continuationSeparator" w:id="0">
    <w:p w14:paraId="04E0472D" w14:textId="77777777" w:rsidR="00D25492" w:rsidRDefault="00D25492" w:rsidP="009C0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4276" w14:textId="0395F08D" w:rsidR="009C0D14" w:rsidRDefault="006D283F">
    <w:pPr>
      <w:pStyle w:val="Kopfzeile"/>
    </w:pPr>
    <w:r>
      <w:rPr>
        <w:noProof/>
      </w:rPr>
      <w:drawing>
        <wp:inline distT="0" distB="0" distL="0" distR="0" wp14:anchorId="2A39F557" wp14:editId="0C85D337">
          <wp:extent cx="1800225" cy="391160"/>
          <wp:effectExtent l="0" t="0" r="9525" b="8890"/>
          <wp:docPr id="27" name="Grafik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Grafik 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391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7B6"/>
    <w:multiLevelType w:val="hybridMultilevel"/>
    <w:tmpl w:val="03809C7E"/>
    <w:lvl w:ilvl="0" w:tplc="A98E4D32">
      <w:numFmt w:val="bullet"/>
      <w:lvlText w:val="•"/>
      <w:lvlJc w:val="left"/>
      <w:pPr>
        <w:ind w:left="1065" w:hanging="705"/>
      </w:pPr>
      <w:rPr>
        <w:rFonts w:ascii="Tahoma" w:eastAsia="Times New Roman" w:hAnsi="Tahoma" w:cs="Tahoma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C57A2"/>
    <w:multiLevelType w:val="hybridMultilevel"/>
    <w:tmpl w:val="8292B8C2"/>
    <w:lvl w:ilvl="0" w:tplc="FFFFFFFF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" w15:restartNumberingAfterBreak="0">
    <w:nsid w:val="154E15C7"/>
    <w:multiLevelType w:val="hybridMultilevel"/>
    <w:tmpl w:val="66E86BD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0D71"/>
    <w:multiLevelType w:val="hybridMultilevel"/>
    <w:tmpl w:val="CDE69D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B44F6"/>
    <w:multiLevelType w:val="hybridMultilevel"/>
    <w:tmpl w:val="AA02C0DA"/>
    <w:lvl w:ilvl="0" w:tplc="76DE7F9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06642"/>
    <w:multiLevelType w:val="hybridMultilevel"/>
    <w:tmpl w:val="696825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8061F"/>
    <w:multiLevelType w:val="hybridMultilevel"/>
    <w:tmpl w:val="25F0F4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722DD"/>
    <w:multiLevelType w:val="hybridMultilevel"/>
    <w:tmpl w:val="86FE23B0"/>
    <w:lvl w:ilvl="0" w:tplc="6DF6F1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468A0"/>
    <w:multiLevelType w:val="hybridMultilevel"/>
    <w:tmpl w:val="7BE2F412"/>
    <w:lvl w:ilvl="0" w:tplc="604806D6">
      <w:start w:val="8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2E3E"/>
    <w:multiLevelType w:val="hybridMultilevel"/>
    <w:tmpl w:val="868AF388"/>
    <w:lvl w:ilvl="0" w:tplc="2A30C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80000"/>
        <w:u w:color="C800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64C02"/>
    <w:multiLevelType w:val="hybridMultilevel"/>
    <w:tmpl w:val="53DA3D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74ECC"/>
    <w:multiLevelType w:val="hybridMultilevel"/>
    <w:tmpl w:val="5E6CD7A4"/>
    <w:lvl w:ilvl="0" w:tplc="DD208F34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C503B"/>
    <w:multiLevelType w:val="multilevel"/>
    <w:tmpl w:val="D34CC2F2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2114476439">
    <w:abstractNumId w:val="12"/>
  </w:num>
  <w:num w:numId="2" w16cid:durableId="71852038">
    <w:abstractNumId w:val="12"/>
  </w:num>
  <w:num w:numId="3" w16cid:durableId="1251814955">
    <w:abstractNumId w:val="7"/>
  </w:num>
  <w:num w:numId="4" w16cid:durableId="1906599797">
    <w:abstractNumId w:val="0"/>
  </w:num>
  <w:num w:numId="5" w16cid:durableId="705328652">
    <w:abstractNumId w:val="2"/>
  </w:num>
  <w:num w:numId="6" w16cid:durableId="782697769">
    <w:abstractNumId w:val="9"/>
  </w:num>
  <w:num w:numId="7" w16cid:durableId="523401536">
    <w:abstractNumId w:val="4"/>
  </w:num>
  <w:num w:numId="8" w16cid:durableId="1689678475">
    <w:abstractNumId w:val="11"/>
  </w:num>
  <w:num w:numId="9" w16cid:durableId="379402719">
    <w:abstractNumId w:val="8"/>
  </w:num>
  <w:num w:numId="10" w16cid:durableId="1124546271">
    <w:abstractNumId w:val="1"/>
  </w:num>
  <w:num w:numId="11" w16cid:durableId="50346452">
    <w:abstractNumId w:val="5"/>
  </w:num>
  <w:num w:numId="12" w16cid:durableId="1285228808">
    <w:abstractNumId w:val="6"/>
  </w:num>
  <w:num w:numId="13" w16cid:durableId="1069112343">
    <w:abstractNumId w:val="3"/>
  </w:num>
  <w:num w:numId="14" w16cid:durableId="1941837904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42"/>
    <w:rsid w:val="00003A88"/>
    <w:rsid w:val="0000535D"/>
    <w:rsid w:val="00005F0B"/>
    <w:rsid w:val="00006EB5"/>
    <w:rsid w:val="000073A3"/>
    <w:rsid w:val="00007F44"/>
    <w:rsid w:val="00010373"/>
    <w:rsid w:val="00011FC3"/>
    <w:rsid w:val="000130B6"/>
    <w:rsid w:val="0001377C"/>
    <w:rsid w:val="000139CF"/>
    <w:rsid w:val="00013EFE"/>
    <w:rsid w:val="00013FE3"/>
    <w:rsid w:val="00014751"/>
    <w:rsid w:val="00014B78"/>
    <w:rsid w:val="00017877"/>
    <w:rsid w:val="00017B2D"/>
    <w:rsid w:val="00017C43"/>
    <w:rsid w:val="00020E28"/>
    <w:rsid w:val="00021734"/>
    <w:rsid w:val="0002183F"/>
    <w:rsid w:val="00021F49"/>
    <w:rsid w:val="00022A3B"/>
    <w:rsid w:val="00023586"/>
    <w:rsid w:val="000240F2"/>
    <w:rsid w:val="000242BD"/>
    <w:rsid w:val="00024DE7"/>
    <w:rsid w:val="000354AF"/>
    <w:rsid w:val="0003572A"/>
    <w:rsid w:val="00035EFC"/>
    <w:rsid w:val="00036231"/>
    <w:rsid w:val="000370FA"/>
    <w:rsid w:val="00037897"/>
    <w:rsid w:val="000404D4"/>
    <w:rsid w:val="00040C2F"/>
    <w:rsid w:val="00041369"/>
    <w:rsid w:val="000416A4"/>
    <w:rsid w:val="000418F9"/>
    <w:rsid w:val="00044190"/>
    <w:rsid w:val="000447B5"/>
    <w:rsid w:val="00045E7B"/>
    <w:rsid w:val="0004755E"/>
    <w:rsid w:val="0004777B"/>
    <w:rsid w:val="000478AC"/>
    <w:rsid w:val="00047CED"/>
    <w:rsid w:val="000516F4"/>
    <w:rsid w:val="000519CC"/>
    <w:rsid w:val="0005333F"/>
    <w:rsid w:val="000533E0"/>
    <w:rsid w:val="000541AE"/>
    <w:rsid w:val="000542BD"/>
    <w:rsid w:val="000544BC"/>
    <w:rsid w:val="00055053"/>
    <w:rsid w:val="00055123"/>
    <w:rsid w:val="00055438"/>
    <w:rsid w:val="00055F41"/>
    <w:rsid w:val="000568E0"/>
    <w:rsid w:val="0005775A"/>
    <w:rsid w:val="0006152A"/>
    <w:rsid w:val="00063BD3"/>
    <w:rsid w:val="000647B8"/>
    <w:rsid w:val="00064A58"/>
    <w:rsid w:val="00065F44"/>
    <w:rsid w:val="00066135"/>
    <w:rsid w:val="00066AD0"/>
    <w:rsid w:val="00070077"/>
    <w:rsid w:val="0007038E"/>
    <w:rsid w:val="00070595"/>
    <w:rsid w:val="00070EDD"/>
    <w:rsid w:val="000730AE"/>
    <w:rsid w:val="0007376A"/>
    <w:rsid w:val="000753CC"/>
    <w:rsid w:val="000756AA"/>
    <w:rsid w:val="0007792B"/>
    <w:rsid w:val="0008181C"/>
    <w:rsid w:val="00082182"/>
    <w:rsid w:val="000828A8"/>
    <w:rsid w:val="00082C7C"/>
    <w:rsid w:val="00082E6F"/>
    <w:rsid w:val="00083ECD"/>
    <w:rsid w:val="000849BB"/>
    <w:rsid w:val="000860C9"/>
    <w:rsid w:val="0008619A"/>
    <w:rsid w:val="0008668D"/>
    <w:rsid w:val="000869F5"/>
    <w:rsid w:val="0009084D"/>
    <w:rsid w:val="00091710"/>
    <w:rsid w:val="00091DD8"/>
    <w:rsid w:val="00092C45"/>
    <w:rsid w:val="00092F09"/>
    <w:rsid w:val="00093EBE"/>
    <w:rsid w:val="0009435A"/>
    <w:rsid w:val="00094E23"/>
    <w:rsid w:val="00094ECC"/>
    <w:rsid w:val="0009504B"/>
    <w:rsid w:val="000955EF"/>
    <w:rsid w:val="0009611D"/>
    <w:rsid w:val="00097225"/>
    <w:rsid w:val="00097D6F"/>
    <w:rsid w:val="000A1FF0"/>
    <w:rsid w:val="000A475F"/>
    <w:rsid w:val="000A4901"/>
    <w:rsid w:val="000A6384"/>
    <w:rsid w:val="000A766E"/>
    <w:rsid w:val="000B285D"/>
    <w:rsid w:val="000B323C"/>
    <w:rsid w:val="000B5025"/>
    <w:rsid w:val="000B5BE8"/>
    <w:rsid w:val="000B6078"/>
    <w:rsid w:val="000B6DB3"/>
    <w:rsid w:val="000B6F79"/>
    <w:rsid w:val="000B7A44"/>
    <w:rsid w:val="000C1F10"/>
    <w:rsid w:val="000C2003"/>
    <w:rsid w:val="000C2901"/>
    <w:rsid w:val="000C2AB2"/>
    <w:rsid w:val="000C3767"/>
    <w:rsid w:val="000C3D73"/>
    <w:rsid w:val="000C4F5F"/>
    <w:rsid w:val="000C50B1"/>
    <w:rsid w:val="000C5434"/>
    <w:rsid w:val="000C62AF"/>
    <w:rsid w:val="000C6B6F"/>
    <w:rsid w:val="000C7B0C"/>
    <w:rsid w:val="000D0071"/>
    <w:rsid w:val="000D0A2B"/>
    <w:rsid w:val="000D1367"/>
    <w:rsid w:val="000D2342"/>
    <w:rsid w:val="000D2834"/>
    <w:rsid w:val="000D5002"/>
    <w:rsid w:val="000D5E51"/>
    <w:rsid w:val="000E0154"/>
    <w:rsid w:val="000E1043"/>
    <w:rsid w:val="000E148F"/>
    <w:rsid w:val="000E1C71"/>
    <w:rsid w:val="000E2D8D"/>
    <w:rsid w:val="000E47B6"/>
    <w:rsid w:val="000E4D73"/>
    <w:rsid w:val="000E4E8D"/>
    <w:rsid w:val="000E6129"/>
    <w:rsid w:val="000E6B9B"/>
    <w:rsid w:val="000F0F33"/>
    <w:rsid w:val="000F2DF5"/>
    <w:rsid w:val="000F2FFC"/>
    <w:rsid w:val="000F314A"/>
    <w:rsid w:val="000F3F52"/>
    <w:rsid w:val="000F4167"/>
    <w:rsid w:val="000F62F4"/>
    <w:rsid w:val="000F6AF4"/>
    <w:rsid w:val="000F6CC3"/>
    <w:rsid w:val="00100603"/>
    <w:rsid w:val="001006A1"/>
    <w:rsid w:val="00100703"/>
    <w:rsid w:val="0010099D"/>
    <w:rsid w:val="00100F92"/>
    <w:rsid w:val="00101815"/>
    <w:rsid w:val="00101916"/>
    <w:rsid w:val="0010212A"/>
    <w:rsid w:val="001022DD"/>
    <w:rsid w:val="00102498"/>
    <w:rsid w:val="00103C39"/>
    <w:rsid w:val="00103FD4"/>
    <w:rsid w:val="0010464B"/>
    <w:rsid w:val="00104C06"/>
    <w:rsid w:val="0010503B"/>
    <w:rsid w:val="00105820"/>
    <w:rsid w:val="00107722"/>
    <w:rsid w:val="001118D3"/>
    <w:rsid w:val="00111AA1"/>
    <w:rsid w:val="001121CA"/>
    <w:rsid w:val="001121E0"/>
    <w:rsid w:val="001125D2"/>
    <w:rsid w:val="0011315A"/>
    <w:rsid w:val="00115193"/>
    <w:rsid w:val="00115424"/>
    <w:rsid w:val="00116450"/>
    <w:rsid w:val="00117909"/>
    <w:rsid w:val="00117E59"/>
    <w:rsid w:val="00120556"/>
    <w:rsid w:val="00121C91"/>
    <w:rsid w:val="00122E4D"/>
    <w:rsid w:val="00122E93"/>
    <w:rsid w:val="00127277"/>
    <w:rsid w:val="0012734B"/>
    <w:rsid w:val="00127366"/>
    <w:rsid w:val="001302EC"/>
    <w:rsid w:val="001302FC"/>
    <w:rsid w:val="001315A3"/>
    <w:rsid w:val="00133D08"/>
    <w:rsid w:val="00133FE9"/>
    <w:rsid w:val="00135398"/>
    <w:rsid w:val="001354D1"/>
    <w:rsid w:val="001362C1"/>
    <w:rsid w:val="00136ED3"/>
    <w:rsid w:val="00142128"/>
    <w:rsid w:val="00143147"/>
    <w:rsid w:val="00143847"/>
    <w:rsid w:val="00144121"/>
    <w:rsid w:val="00144269"/>
    <w:rsid w:val="00146D9C"/>
    <w:rsid w:val="00146E2E"/>
    <w:rsid w:val="00146FF7"/>
    <w:rsid w:val="00150689"/>
    <w:rsid w:val="00150D1C"/>
    <w:rsid w:val="00150FA3"/>
    <w:rsid w:val="00151E76"/>
    <w:rsid w:val="00151FC3"/>
    <w:rsid w:val="0015268D"/>
    <w:rsid w:val="00152768"/>
    <w:rsid w:val="00153636"/>
    <w:rsid w:val="001553E0"/>
    <w:rsid w:val="0015568C"/>
    <w:rsid w:val="00155E28"/>
    <w:rsid w:val="0015683E"/>
    <w:rsid w:val="00157729"/>
    <w:rsid w:val="00160ADC"/>
    <w:rsid w:val="0016140E"/>
    <w:rsid w:val="00162323"/>
    <w:rsid w:val="00163339"/>
    <w:rsid w:val="00164916"/>
    <w:rsid w:val="00164F7C"/>
    <w:rsid w:val="0016683F"/>
    <w:rsid w:val="00167D1A"/>
    <w:rsid w:val="00170796"/>
    <w:rsid w:val="001719DD"/>
    <w:rsid w:val="00172C4B"/>
    <w:rsid w:val="00173305"/>
    <w:rsid w:val="001739C9"/>
    <w:rsid w:val="00175F3F"/>
    <w:rsid w:val="00177029"/>
    <w:rsid w:val="00177AF0"/>
    <w:rsid w:val="00177C25"/>
    <w:rsid w:val="00181A89"/>
    <w:rsid w:val="00183199"/>
    <w:rsid w:val="001844CE"/>
    <w:rsid w:val="0018454F"/>
    <w:rsid w:val="00185383"/>
    <w:rsid w:val="00186733"/>
    <w:rsid w:val="00187224"/>
    <w:rsid w:val="001872EF"/>
    <w:rsid w:val="00187304"/>
    <w:rsid w:val="00190E0D"/>
    <w:rsid w:val="0019117C"/>
    <w:rsid w:val="00192C9F"/>
    <w:rsid w:val="00194360"/>
    <w:rsid w:val="00194F4B"/>
    <w:rsid w:val="00195833"/>
    <w:rsid w:val="0019593B"/>
    <w:rsid w:val="00195A3C"/>
    <w:rsid w:val="00195B66"/>
    <w:rsid w:val="00195BEA"/>
    <w:rsid w:val="00196E9B"/>
    <w:rsid w:val="0019772E"/>
    <w:rsid w:val="0019792D"/>
    <w:rsid w:val="001979B4"/>
    <w:rsid w:val="001A086A"/>
    <w:rsid w:val="001A08BE"/>
    <w:rsid w:val="001A0FF6"/>
    <w:rsid w:val="001A110A"/>
    <w:rsid w:val="001A149C"/>
    <w:rsid w:val="001A21E9"/>
    <w:rsid w:val="001A41B9"/>
    <w:rsid w:val="001A43E9"/>
    <w:rsid w:val="001A46AA"/>
    <w:rsid w:val="001A4CC5"/>
    <w:rsid w:val="001A52F3"/>
    <w:rsid w:val="001A6054"/>
    <w:rsid w:val="001A7092"/>
    <w:rsid w:val="001A71EF"/>
    <w:rsid w:val="001B114C"/>
    <w:rsid w:val="001B15CB"/>
    <w:rsid w:val="001B18DF"/>
    <w:rsid w:val="001B1DFF"/>
    <w:rsid w:val="001B2E8E"/>
    <w:rsid w:val="001B521F"/>
    <w:rsid w:val="001B530B"/>
    <w:rsid w:val="001B58E0"/>
    <w:rsid w:val="001B5A9A"/>
    <w:rsid w:val="001B696D"/>
    <w:rsid w:val="001B7863"/>
    <w:rsid w:val="001C0EAE"/>
    <w:rsid w:val="001C1179"/>
    <w:rsid w:val="001C25EC"/>
    <w:rsid w:val="001C30E0"/>
    <w:rsid w:val="001C3A6E"/>
    <w:rsid w:val="001C4325"/>
    <w:rsid w:val="001C45FA"/>
    <w:rsid w:val="001C578E"/>
    <w:rsid w:val="001C621D"/>
    <w:rsid w:val="001C62BB"/>
    <w:rsid w:val="001C6EC0"/>
    <w:rsid w:val="001C765E"/>
    <w:rsid w:val="001D15BD"/>
    <w:rsid w:val="001D1801"/>
    <w:rsid w:val="001D3AB6"/>
    <w:rsid w:val="001D4A8E"/>
    <w:rsid w:val="001D4D6B"/>
    <w:rsid w:val="001D555A"/>
    <w:rsid w:val="001D5B86"/>
    <w:rsid w:val="001D60D4"/>
    <w:rsid w:val="001D6FF1"/>
    <w:rsid w:val="001D7019"/>
    <w:rsid w:val="001D7EE0"/>
    <w:rsid w:val="001E0542"/>
    <w:rsid w:val="001E241E"/>
    <w:rsid w:val="001E2C60"/>
    <w:rsid w:val="001E2C7F"/>
    <w:rsid w:val="001E40B5"/>
    <w:rsid w:val="001E4767"/>
    <w:rsid w:val="001E488C"/>
    <w:rsid w:val="001E48F8"/>
    <w:rsid w:val="001E63BC"/>
    <w:rsid w:val="001E7CE6"/>
    <w:rsid w:val="001F1AF5"/>
    <w:rsid w:val="001F1F2A"/>
    <w:rsid w:val="001F2C35"/>
    <w:rsid w:val="001F44AF"/>
    <w:rsid w:val="001F4B3F"/>
    <w:rsid w:val="001F4C18"/>
    <w:rsid w:val="001F5566"/>
    <w:rsid w:val="001F5EF4"/>
    <w:rsid w:val="001F6356"/>
    <w:rsid w:val="001F6E4D"/>
    <w:rsid w:val="0020085E"/>
    <w:rsid w:val="00202E01"/>
    <w:rsid w:val="00203DF3"/>
    <w:rsid w:val="00204FEC"/>
    <w:rsid w:val="00205D45"/>
    <w:rsid w:val="002073E2"/>
    <w:rsid w:val="00210B0F"/>
    <w:rsid w:val="00211156"/>
    <w:rsid w:val="00211670"/>
    <w:rsid w:val="002126A3"/>
    <w:rsid w:val="00212B36"/>
    <w:rsid w:val="002139E4"/>
    <w:rsid w:val="00214C31"/>
    <w:rsid w:val="00215737"/>
    <w:rsid w:val="00216A9C"/>
    <w:rsid w:val="00216F82"/>
    <w:rsid w:val="00217698"/>
    <w:rsid w:val="00217AC3"/>
    <w:rsid w:val="0022007E"/>
    <w:rsid w:val="00220CE5"/>
    <w:rsid w:val="00222A80"/>
    <w:rsid w:val="00222E5E"/>
    <w:rsid w:val="002233E4"/>
    <w:rsid w:val="002236B1"/>
    <w:rsid w:val="002241FB"/>
    <w:rsid w:val="002249D3"/>
    <w:rsid w:val="00224EC0"/>
    <w:rsid w:val="00224FE9"/>
    <w:rsid w:val="0022536B"/>
    <w:rsid w:val="00226871"/>
    <w:rsid w:val="002271C9"/>
    <w:rsid w:val="00227C64"/>
    <w:rsid w:val="00230DF8"/>
    <w:rsid w:val="0023152D"/>
    <w:rsid w:val="00232404"/>
    <w:rsid w:val="002330FD"/>
    <w:rsid w:val="002337CF"/>
    <w:rsid w:val="0023477C"/>
    <w:rsid w:val="0023580B"/>
    <w:rsid w:val="002359E7"/>
    <w:rsid w:val="002359FA"/>
    <w:rsid w:val="00235A79"/>
    <w:rsid w:val="00235C17"/>
    <w:rsid w:val="00237637"/>
    <w:rsid w:val="002400E0"/>
    <w:rsid w:val="0024404A"/>
    <w:rsid w:val="0024488A"/>
    <w:rsid w:val="002451BF"/>
    <w:rsid w:val="00245D44"/>
    <w:rsid w:val="00250575"/>
    <w:rsid w:val="00250934"/>
    <w:rsid w:val="00251631"/>
    <w:rsid w:val="00251DEF"/>
    <w:rsid w:val="00253556"/>
    <w:rsid w:val="002556DD"/>
    <w:rsid w:val="00256BD1"/>
    <w:rsid w:val="002577FB"/>
    <w:rsid w:val="00263E64"/>
    <w:rsid w:val="002652AF"/>
    <w:rsid w:val="00265C19"/>
    <w:rsid w:val="00265DDA"/>
    <w:rsid w:val="00266DEF"/>
    <w:rsid w:val="0026700B"/>
    <w:rsid w:val="002677AB"/>
    <w:rsid w:val="0026793F"/>
    <w:rsid w:val="0027039F"/>
    <w:rsid w:val="00270D29"/>
    <w:rsid w:val="00271C0C"/>
    <w:rsid w:val="002729E2"/>
    <w:rsid w:val="00273B79"/>
    <w:rsid w:val="0027409F"/>
    <w:rsid w:val="00275FA3"/>
    <w:rsid w:val="0027788F"/>
    <w:rsid w:val="00277D8F"/>
    <w:rsid w:val="002815B6"/>
    <w:rsid w:val="0028364A"/>
    <w:rsid w:val="00283C3E"/>
    <w:rsid w:val="0028502E"/>
    <w:rsid w:val="00285376"/>
    <w:rsid w:val="00285C0B"/>
    <w:rsid w:val="00285E27"/>
    <w:rsid w:val="00286AA2"/>
    <w:rsid w:val="00286D47"/>
    <w:rsid w:val="0028793E"/>
    <w:rsid w:val="002907D1"/>
    <w:rsid w:val="00290C72"/>
    <w:rsid w:val="0029175B"/>
    <w:rsid w:val="00291820"/>
    <w:rsid w:val="0029195D"/>
    <w:rsid w:val="00292FD6"/>
    <w:rsid w:val="002947DD"/>
    <w:rsid w:val="00294DEB"/>
    <w:rsid w:val="002959A2"/>
    <w:rsid w:val="0029722B"/>
    <w:rsid w:val="00297CDF"/>
    <w:rsid w:val="00297D2F"/>
    <w:rsid w:val="002A0497"/>
    <w:rsid w:val="002A07C2"/>
    <w:rsid w:val="002A089D"/>
    <w:rsid w:val="002A2472"/>
    <w:rsid w:val="002A261D"/>
    <w:rsid w:val="002A2CCD"/>
    <w:rsid w:val="002A4349"/>
    <w:rsid w:val="002A4C34"/>
    <w:rsid w:val="002A4E16"/>
    <w:rsid w:val="002A5F6E"/>
    <w:rsid w:val="002A66AF"/>
    <w:rsid w:val="002A7F71"/>
    <w:rsid w:val="002B045D"/>
    <w:rsid w:val="002B0983"/>
    <w:rsid w:val="002B1A5D"/>
    <w:rsid w:val="002B2C9D"/>
    <w:rsid w:val="002B34CA"/>
    <w:rsid w:val="002B382A"/>
    <w:rsid w:val="002B4414"/>
    <w:rsid w:val="002B4589"/>
    <w:rsid w:val="002B4734"/>
    <w:rsid w:val="002B4DDE"/>
    <w:rsid w:val="002B7038"/>
    <w:rsid w:val="002C027E"/>
    <w:rsid w:val="002C073A"/>
    <w:rsid w:val="002C0DE6"/>
    <w:rsid w:val="002C118F"/>
    <w:rsid w:val="002C3DDC"/>
    <w:rsid w:val="002C43EB"/>
    <w:rsid w:val="002C5CC2"/>
    <w:rsid w:val="002C5E25"/>
    <w:rsid w:val="002C60BE"/>
    <w:rsid w:val="002C6D5D"/>
    <w:rsid w:val="002C716F"/>
    <w:rsid w:val="002C74E3"/>
    <w:rsid w:val="002D244E"/>
    <w:rsid w:val="002D43C6"/>
    <w:rsid w:val="002D4A3B"/>
    <w:rsid w:val="002E018E"/>
    <w:rsid w:val="002E45FE"/>
    <w:rsid w:val="002E58BB"/>
    <w:rsid w:val="002E58C5"/>
    <w:rsid w:val="002E665C"/>
    <w:rsid w:val="002E70E1"/>
    <w:rsid w:val="002F183C"/>
    <w:rsid w:val="002F241F"/>
    <w:rsid w:val="002F28B4"/>
    <w:rsid w:val="002F2A48"/>
    <w:rsid w:val="002F2B03"/>
    <w:rsid w:val="002F2D8F"/>
    <w:rsid w:val="002F2E72"/>
    <w:rsid w:val="002F3674"/>
    <w:rsid w:val="002F544F"/>
    <w:rsid w:val="002F61B9"/>
    <w:rsid w:val="002F6EF8"/>
    <w:rsid w:val="002F70EC"/>
    <w:rsid w:val="00301B30"/>
    <w:rsid w:val="0030282B"/>
    <w:rsid w:val="0030388B"/>
    <w:rsid w:val="00306475"/>
    <w:rsid w:val="003072D7"/>
    <w:rsid w:val="00307BC4"/>
    <w:rsid w:val="0031198B"/>
    <w:rsid w:val="00311F5D"/>
    <w:rsid w:val="00313DA6"/>
    <w:rsid w:val="00313ECB"/>
    <w:rsid w:val="003145C5"/>
    <w:rsid w:val="00314848"/>
    <w:rsid w:val="00314D3D"/>
    <w:rsid w:val="003151A8"/>
    <w:rsid w:val="00317623"/>
    <w:rsid w:val="0032051B"/>
    <w:rsid w:val="003205F9"/>
    <w:rsid w:val="00322118"/>
    <w:rsid w:val="00322EDC"/>
    <w:rsid w:val="00323EB3"/>
    <w:rsid w:val="003242FA"/>
    <w:rsid w:val="003249A3"/>
    <w:rsid w:val="00324F16"/>
    <w:rsid w:val="003259C5"/>
    <w:rsid w:val="00325BB0"/>
    <w:rsid w:val="003264B4"/>
    <w:rsid w:val="0032711D"/>
    <w:rsid w:val="0033248A"/>
    <w:rsid w:val="00332696"/>
    <w:rsid w:val="00333806"/>
    <w:rsid w:val="00333B9C"/>
    <w:rsid w:val="00333D37"/>
    <w:rsid w:val="00333E40"/>
    <w:rsid w:val="003345EB"/>
    <w:rsid w:val="00334AFD"/>
    <w:rsid w:val="00334CE0"/>
    <w:rsid w:val="00335F06"/>
    <w:rsid w:val="00335F5F"/>
    <w:rsid w:val="003367E9"/>
    <w:rsid w:val="003369F0"/>
    <w:rsid w:val="003372AF"/>
    <w:rsid w:val="003375E3"/>
    <w:rsid w:val="0034049D"/>
    <w:rsid w:val="0034171F"/>
    <w:rsid w:val="00341E2E"/>
    <w:rsid w:val="00342288"/>
    <w:rsid w:val="00342437"/>
    <w:rsid w:val="0034273E"/>
    <w:rsid w:val="00342AE6"/>
    <w:rsid w:val="00342D9A"/>
    <w:rsid w:val="00342DF8"/>
    <w:rsid w:val="00343AC7"/>
    <w:rsid w:val="00343C16"/>
    <w:rsid w:val="00343E79"/>
    <w:rsid w:val="00345C23"/>
    <w:rsid w:val="00346B38"/>
    <w:rsid w:val="0034726C"/>
    <w:rsid w:val="00347A30"/>
    <w:rsid w:val="00347CE3"/>
    <w:rsid w:val="003502DC"/>
    <w:rsid w:val="0035053D"/>
    <w:rsid w:val="003529AE"/>
    <w:rsid w:val="00353F7E"/>
    <w:rsid w:val="0035452F"/>
    <w:rsid w:val="00354818"/>
    <w:rsid w:val="00357C43"/>
    <w:rsid w:val="0036078A"/>
    <w:rsid w:val="00362807"/>
    <w:rsid w:val="00364F71"/>
    <w:rsid w:val="00366860"/>
    <w:rsid w:val="00367825"/>
    <w:rsid w:val="00370642"/>
    <w:rsid w:val="00370A56"/>
    <w:rsid w:val="00370D17"/>
    <w:rsid w:val="00370E8B"/>
    <w:rsid w:val="003720AC"/>
    <w:rsid w:val="003720FC"/>
    <w:rsid w:val="00372C70"/>
    <w:rsid w:val="00372CE9"/>
    <w:rsid w:val="003735B4"/>
    <w:rsid w:val="0037376C"/>
    <w:rsid w:val="00375223"/>
    <w:rsid w:val="0037590C"/>
    <w:rsid w:val="00376A70"/>
    <w:rsid w:val="00377049"/>
    <w:rsid w:val="00380FCF"/>
    <w:rsid w:val="00381519"/>
    <w:rsid w:val="00381A43"/>
    <w:rsid w:val="00382281"/>
    <w:rsid w:val="00383444"/>
    <w:rsid w:val="0038491E"/>
    <w:rsid w:val="0038552A"/>
    <w:rsid w:val="003859BF"/>
    <w:rsid w:val="00385A81"/>
    <w:rsid w:val="00386855"/>
    <w:rsid w:val="00386865"/>
    <w:rsid w:val="00390593"/>
    <w:rsid w:val="00390F24"/>
    <w:rsid w:val="0039193D"/>
    <w:rsid w:val="00394307"/>
    <w:rsid w:val="00396527"/>
    <w:rsid w:val="00396602"/>
    <w:rsid w:val="00396862"/>
    <w:rsid w:val="0039715F"/>
    <w:rsid w:val="00397781"/>
    <w:rsid w:val="0039782E"/>
    <w:rsid w:val="003A08F7"/>
    <w:rsid w:val="003A1180"/>
    <w:rsid w:val="003A3417"/>
    <w:rsid w:val="003A4805"/>
    <w:rsid w:val="003A605B"/>
    <w:rsid w:val="003A78D3"/>
    <w:rsid w:val="003B2A55"/>
    <w:rsid w:val="003B3129"/>
    <w:rsid w:val="003B3262"/>
    <w:rsid w:val="003B4038"/>
    <w:rsid w:val="003B4682"/>
    <w:rsid w:val="003B5E1A"/>
    <w:rsid w:val="003B6599"/>
    <w:rsid w:val="003B7A46"/>
    <w:rsid w:val="003B7E01"/>
    <w:rsid w:val="003C11B8"/>
    <w:rsid w:val="003C2F64"/>
    <w:rsid w:val="003C31D6"/>
    <w:rsid w:val="003C385D"/>
    <w:rsid w:val="003C404C"/>
    <w:rsid w:val="003C5110"/>
    <w:rsid w:val="003C547F"/>
    <w:rsid w:val="003C6B61"/>
    <w:rsid w:val="003C7F3E"/>
    <w:rsid w:val="003D006A"/>
    <w:rsid w:val="003D1739"/>
    <w:rsid w:val="003D4133"/>
    <w:rsid w:val="003D51C9"/>
    <w:rsid w:val="003D5F65"/>
    <w:rsid w:val="003D6952"/>
    <w:rsid w:val="003E15A9"/>
    <w:rsid w:val="003E2094"/>
    <w:rsid w:val="003E27E0"/>
    <w:rsid w:val="003E4740"/>
    <w:rsid w:val="003E5146"/>
    <w:rsid w:val="003E541C"/>
    <w:rsid w:val="003E56F4"/>
    <w:rsid w:val="003E644E"/>
    <w:rsid w:val="003E6561"/>
    <w:rsid w:val="003F0E47"/>
    <w:rsid w:val="003F1E59"/>
    <w:rsid w:val="003F30DD"/>
    <w:rsid w:val="003F3B3D"/>
    <w:rsid w:val="003F4301"/>
    <w:rsid w:val="003F4DAC"/>
    <w:rsid w:val="003F5662"/>
    <w:rsid w:val="003F60DB"/>
    <w:rsid w:val="00403D26"/>
    <w:rsid w:val="0040413A"/>
    <w:rsid w:val="0040575B"/>
    <w:rsid w:val="0040642E"/>
    <w:rsid w:val="004069F1"/>
    <w:rsid w:val="004078F5"/>
    <w:rsid w:val="0040793D"/>
    <w:rsid w:val="00411DF4"/>
    <w:rsid w:val="00411E95"/>
    <w:rsid w:val="004130A9"/>
    <w:rsid w:val="00413C42"/>
    <w:rsid w:val="0041462C"/>
    <w:rsid w:val="00415568"/>
    <w:rsid w:val="004163DC"/>
    <w:rsid w:val="00416F45"/>
    <w:rsid w:val="00417AEC"/>
    <w:rsid w:val="00420932"/>
    <w:rsid w:val="004219C8"/>
    <w:rsid w:val="00421F2A"/>
    <w:rsid w:val="004234D8"/>
    <w:rsid w:val="00424A0D"/>
    <w:rsid w:val="00426270"/>
    <w:rsid w:val="0042642E"/>
    <w:rsid w:val="004266C0"/>
    <w:rsid w:val="00426E01"/>
    <w:rsid w:val="00426EA0"/>
    <w:rsid w:val="00430374"/>
    <w:rsid w:val="00431270"/>
    <w:rsid w:val="00431E44"/>
    <w:rsid w:val="004326A7"/>
    <w:rsid w:val="00435DB8"/>
    <w:rsid w:val="00436C6F"/>
    <w:rsid w:val="0044095F"/>
    <w:rsid w:val="00441FB3"/>
    <w:rsid w:val="00442264"/>
    <w:rsid w:val="0044335B"/>
    <w:rsid w:val="00443C24"/>
    <w:rsid w:val="00444B18"/>
    <w:rsid w:val="00447247"/>
    <w:rsid w:val="00447941"/>
    <w:rsid w:val="004507B1"/>
    <w:rsid w:val="0045147F"/>
    <w:rsid w:val="00451E7B"/>
    <w:rsid w:val="00451F1D"/>
    <w:rsid w:val="00452353"/>
    <w:rsid w:val="00453163"/>
    <w:rsid w:val="00454624"/>
    <w:rsid w:val="00454BA9"/>
    <w:rsid w:val="004563D3"/>
    <w:rsid w:val="00456C82"/>
    <w:rsid w:val="00457C5B"/>
    <w:rsid w:val="00460074"/>
    <w:rsid w:val="00460EE2"/>
    <w:rsid w:val="004616CA"/>
    <w:rsid w:val="00462068"/>
    <w:rsid w:val="004623CD"/>
    <w:rsid w:val="00462A3F"/>
    <w:rsid w:val="00464A1A"/>
    <w:rsid w:val="00465272"/>
    <w:rsid w:val="0046549F"/>
    <w:rsid w:val="004657C8"/>
    <w:rsid w:val="00466BA9"/>
    <w:rsid w:val="00466DA8"/>
    <w:rsid w:val="00467773"/>
    <w:rsid w:val="00471236"/>
    <w:rsid w:val="00472E3F"/>
    <w:rsid w:val="00472E5D"/>
    <w:rsid w:val="00472F79"/>
    <w:rsid w:val="00473883"/>
    <w:rsid w:val="0047489A"/>
    <w:rsid w:val="00474D7A"/>
    <w:rsid w:val="004802B6"/>
    <w:rsid w:val="00480621"/>
    <w:rsid w:val="00480705"/>
    <w:rsid w:val="00481CCD"/>
    <w:rsid w:val="00483A33"/>
    <w:rsid w:val="00484551"/>
    <w:rsid w:val="0048538B"/>
    <w:rsid w:val="00485586"/>
    <w:rsid w:val="004867B0"/>
    <w:rsid w:val="00486C6F"/>
    <w:rsid w:val="00486D52"/>
    <w:rsid w:val="00487959"/>
    <w:rsid w:val="00490080"/>
    <w:rsid w:val="00490923"/>
    <w:rsid w:val="00490E4A"/>
    <w:rsid w:val="00492551"/>
    <w:rsid w:val="00493A9F"/>
    <w:rsid w:val="00494155"/>
    <w:rsid w:val="00495691"/>
    <w:rsid w:val="004A034E"/>
    <w:rsid w:val="004A1510"/>
    <w:rsid w:val="004A262B"/>
    <w:rsid w:val="004A26A3"/>
    <w:rsid w:val="004A2975"/>
    <w:rsid w:val="004A301D"/>
    <w:rsid w:val="004A3C7C"/>
    <w:rsid w:val="004A3FDC"/>
    <w:rsid w:val="004A7B9D"/>
    <w:rsid w:val="004B0039"/>
    <w:rsid w:val="004B0DF3"/>
    <w:rsid w:val="004B12FA"/>
    <w:rsid w:val="004B2AEA"/>
    <w:rsid w:val="004B2B28"/>
    <w:rsid w:val="004B358B"/>
    <w:rsid w:val="004B3947"/>
    <w:rsid w:val="004B40B3"/>
    <w:rsid w:val="004B4826"/>
    <w:rsid w:val="004B608C"/>
    <w:rsid w:val="004B670F"/>
    <w:rsid w:val="004B6C0E"/>
    <w:rsid w:val="004B7B28"/>
    <w:rsid w:val="004C110E"/>
    <w:rsid w:val="004C13BE"/>
    <w:rsid w:val="004C1710"/>
    <w:rsid w:val="004C17E0"/>
    <w:rsid w:val="004C226B"/>
    <w:rsid w:val="004C2C32"/>
    <w:rsid w:val="004C39D4"/>
    <w:rsid w:val="004C4E44"/>
    <w:rsid w:val="004C79B8"/>
    <w:rsid w:val="004D0CBC"/>
    <w:rsid w:val="004D3D70"/>
    <w:rsid w:val="004D4FD2"/>
    <w:rsid w:val="004D50C4"/>
    <w:rsid w:val="004D5426"/>
    <w:rsid w:val="004D69E3"/>
    <w:rsid w:val="004E124F"/>
    <w:rsid w:val="004E1E85"/>
    <w:rsid w:val="004E2C8C"/>
    <w:rsid w:val="004E2F63"/>
    <w:rsid w:val="004E3401"/>
    <w:rsid w:val="004E5AF1"/>
    <w:rsid w:val="004E6134"/>
    <w:rsid w:val="004E63B1"/>
    <w:rsid w:val="004E70CF"/>
    <w:rsid w:val="004E7A00"/>
    <w:rsid w:val="004F0F0A"/>
    <w:rsid w:val="004F2084"/>
    <w:rsid w:val="004F22C5"/>
    <w:rsid w:val="004F2728"/>
    <w:rsid w:val="004F41F1"/>
    <w:rsid w:val="004F437A"/>
    <w:rsid w:val="004F47D7"/>
    <w:rsid w:val="004F59E1"/>
    <w:rsid w:val="004F6998"/>
    <w:rsid w:val="004F6A4D"/>
    <w:rsid w:val="004F6C8A"/>
    <w:rsid w:val="004F7084"/>
    <w:rsid w:val="0050015F"/>
    <w:rsid w:val="00500FB4"/>
    <w:rsid w:val="00502BAD"/>
    <w:rsid w:val="00503638"/>
    <w:rsid w:val="00505493"/>
    <w:rsid w:val="005055A5"/>
    <w:rsid w:val="005061A9"/>
    <w:rsid w:val="00506BFB"/>
    <w:rsid w:val="00507257"/>
    <w:rsid w:val="005072CA"/>
    <w:rsid w:val="00507C84"/>
    <w:rsid w:val="00511123"/>
    <w:rsid w:val="00511A17"/>
    <w:rsid w:val="0051351E"/>
    <w:rsid w:val="0051392A"/>
    <w:rsid w:val="00513D97"/>
    <w:rsid w:val="00515487"/>
    <w:rsid w:val="005164E6"/>
    <w:rsid w:val="0051682E"/>
    <w:rsid w:val="00516F94"/>
    <w:rsid w:val="005172E7"/>
    <w:rsid w:val="005172F0"/>
    <w:rsid w:val="00520E25"/>
    <w:rsid w:val="0052172C"/>
    <w:rsid w:val="00523250"/>
    <w:rsid w:val="00523616"/>
    <w:rsid w:val="0052383D"/>
    <w:rsid w:val="00524488"/>
    <w:rsid w:val="005278A6"/>
    <w:rsid w:val="0053159F"/>
    <w:rsid w:val="00531E41"/>
    <w:rsid w:val="00532345"/>
    <w:rsid w:val="00532D60"/>
    <w:rsid w:val="00532E86"/>
    <w:rsid w:val="00533A63"/>
    <w:rsid w:val="00534CAE"/>
    <w:rsid w:val="00535814"/>
    <w:rsid w:val="00535E82"/>
    <w:rsid w:val="00540552"/>
    <w:rsid w:val="00550302"/>
    <w:rsid w:val="00550386"/>
    <w:rsid w:val="00550752"/>
    <w:rsid w:val="00550BD4"/>
    <w:rsid w:val="0055125D"/>
    <w:rsid w:val="005514CB"/>
    <w:rsid w:val="00552A07"/>
    <w:rsid w:val="0055341C"/>
    <w:rsid w:val="00553F61"/>
    <w:rsid w:val="00554183"/>
    <w:rsid w:val="00556476"/>
    <w:rsid w:val="00556A75"/>
    <w:rsid w:val="00556D7B"/>
    <w:rsid w:val="00557C18"/>
    <w:rsid w:val="00557EC5"/>
    <w:rsid w:val="005605AA"/>
    <w:rsid w:val="00560A5C"/>
    <w:rsid w:val="00561670"/>
    <w:rsid w:val="00561F2B"/>
    <w:rsid w:val="005622C4"/>
    <w:rsid w:val="005628B5"/>
    <w:rsid w:val="0056446B"/>
    <w:rsid w:val="00565DD1"/>
    <w:rsid w:val="00565F55"/>
    <w:rsid w:val="005667EF"/>
    <w:rsid w:val="005672D5"/>
    <w:rsid w:val="00570D1D"/>
    <w:rsid w:val="00570DE7"/>
    <w:rsid w:val="00571676"/>
    <w:rsid w:val="00572675"/>
    <w:rsid w:val="005738E7"/>
    <w:rsid w:val="005766C3"/>
    <w:rsid w:val="0057783C"/>
    <w:rsid w:val="00580A16"/>
    <w:rsid w:val="00580C46"/>
    <w:rsid w:val="005844D5"/>
    <w:rsid w:val="005845AD"/>
    <w:rsid w:val="00584AD6"/>
    <w:rsid w:val="00585A30"/>
    <w:rsid w:val="00587A2B"/>
    <w:rsid w:val="00590BBB"/>
    <w:rsid w:val="00590DF4"/>
    <w:rsid w:val="00590FE4"/>
    <w:rsid w:val="00592D23"/>
    <w:rsid w:val="00593017"/>
    <w:rsid w:val="00593D92"/>
    <w:rsid w:val="00594A81"/>
    <w:rsid w:val="005953ED"/>
    <w:rsid w:val="005958A2"/>
    <w:rsid w:val="005A133A"/>
    <w:rsid w:val="005A178A"/>
    <w:rsid w:val="005A4D20"/>
    <w:rsid w:val="005A629A"/>
    <w:rsid w:val="005A7645"/>
    <w:rsid w:val="005A7701"/>
    <w:rsid w:val="005B0C8C"/>
    <w:rsid w:val="005B1577"/>
    <w:rsid w:val="005B1E93"/>
    <w:rsid w:val="005B3021"/>
    <w:rsid w:val="005B3D5C"/>
    <w:rsid w:val="005B461D"/>
    <w:rsid w:val="005B4943"/>
    <w:rsid w:val="005B4F31"/>
    <w:rsid w:val="005B5334"/>
    <w:rsid w:val="005B59D8"/>
    <w:rsid w:val="005B5E2C"/>
    <w:rsid w:val="005B6139"/>
    <w:rsid w:val="005B7506"/>
    <w:rsid w:val="005C0885"/>
    <w:rsid w:val="005C0D3A"/>
    <w:rsid w:val="005C27E6"/>
    <w:rsid w:val="005C3A94"/>
    <w:rsid w:val="005C3CF7"/>
    <w:rsid w:val="005C4647"/>
    <w:rsid w:val="005C4F48"/>
    <w:rsid w:val="005C62F1"/>
    <w:rsid w:val="005E07D9"/>
    <w:rsid w:val="005E0DAC"/>
    <w:rsid w:val="005E2E2C"/>
    <w:rsid w:val="005E3351"/>
    <w:rsid w:val="005E45C1"/>
    <w:rsid w:val="005E50AA"/>
    <w:rsid w:val="005E5C89"/>
    <w:rsid w:val="005E6418"/>
    <w:rsid w:val="005E6A42"/>
    <w:rsid w:val="005E6B66"/>
    <w:rsid w:val="005E6DE2"/>
    <w:rsid w:val="005E6F4C"/>
    <w:rsid w:val="005E721C"/>
    <w:rsid w:val="005E7262"/>
    <w:rsid w:val="005E7EA6"/>
    <w:rsid w:val="005F00CF"/>
    <w:rsid w:val="005F1286"/>
    <w:rsid w:val="005F1D2F"/>
    <w:rsid w:val="005F215D"/>
    <w:rsid w:val="005F24AD"/>
    <w:rsid w:val="005F26CB"/>
    <w:rsid w:val="005F4621"/>
    <w:rsid w:val="005F4B28"/>
    <w:rsid w:val="005F4B48"/>
    <w:rsid w:val="005F4D92"/>
    <w:rsid w:val="005F6326"/>
    <w:rsid w:val="005F6F2A"/>
    <w:rsid w:val="005F70EC"/>
    <w:rsid w:val="005F779A"/>
    <w:rsid w:val="005F78F8"/>
    <w:rsid w:val="00600164"/>
    <w:rsid w:val="0060033D"/>
    <w:rsid w:val="00603215"/>
    <w:rsid w:val="00603AC0"/>
    <w:rsid w:val="0060514E"/>
    <w:rsid w:val="00605876"/>
    <w:rsid w:val="006059B6"/>
    <w:rsid w:val="00607453"/>
    <w:rsid w:val="00607546"/>
    <w:rsid w:val="00611DBE"/>
    <w:rsid w:val="00612BAA"/>
    <w:rsid w:val="00613BA8"/>
    <w:rsid w:val="006153B1"/>
    <w:rsid w:val="006157BE"/>
    <w:rsid w:val="0061584B"/>
    <w:rsid w:val="006168F3"/>
    <w:rsid w:val="00620A37"/>
    <w:rsid w:val="00620F5F"/>
    <w:rsid w:val="006227FB"/>
    <w:rsid w:val="0062334A"/>
    <w:rsid w:val="00623A89"/>
    <w:rsid w:val="00623CE1"/>
    <w:rsid w:val="00623DF3"/>
    <w:rsid w:val="00624866"/>
    <w:rsid w:val="00624D57"/>
    <w:rsid w:val="00626FA1"/>
    <w:rsid w:val="00631A42"/>
    <w:rsid w:val="0063344E"/>
    <w:rsid w:val="006334C0"/>
    <w:rsid w:val="00635405"/>
    <w:rsid w:val="0063604A"/>
    <w:rsid w:val="0063615F"/>
    <w:rsid w:val="00636616"/>
    <w:rsid w:val="006375CB"/>
    <w:rsid w:val="00637AFA"/>
    <w:rsid w:val="00640AA9"/>
    <w:rsid w:val="00641028"/>
    <w:rsid w:val="006431BD"/>
    <w:rsid w:val="00644172"/>
    <w:rsid w:val="00644895"/>
    <w:rsid w:val="00645244"/>
    <w:rsid w:val="00646698"/>
    <w:rsid w:val="0064764A"/>
    <w:rsid w:val="006479A1"/>
    <w:rsid w:val="00650C13"/>
    <w:rsid w:val="006519AC"/>
    <w:rsid w:val="006535C8"/>
    <w:rsid w:val="006549FD"/>
    <w:rsid w:val="00654C91"/>
    <w:rsid w:val="00654EA0"/>
    <w:rsid w:val="00655103"/>
    <w:rsid w:val="00655E16"/>
    <w:rsid w:val="00656E57"/>
    <w:rsid w:val="006571C0"/>
    <w:rsid w:val="0065743D"/>
    <w:rsid w:val="00657B58"/>
    <w:rsid w:val="00657E5F"/>
    <w:rsid w:val="00661695"/>
    <w:rsid w:val="00661C76"/>
    <w:rsid w:val="00661E6F"/>
    <w:rsid w:val="0066373C"/>
    <w:rsid w:val="006642BD"/>
    <w:rsid w:val="00664AD1"/>
    <w:rsid w:val="006656A3"/>
    <w:rsid w:val="00665917"/>
    <w:rsid w:val="00665B2C"/>
    <w:rsid w:val="006664AF"/>
    <w:rsid w:val="006670B1"/>
    <w:rsid w:val="0066787F"/>
    <w:rsid w:val="006707AF"/>
    <w:rsid w:val="00670BEC"/>
    <w:rsid w:val="00672125"/>
    <w:rsid w:val="00672472"/>
    <w:rsid w:val="00672955"/>
    <w:rsid w:val="00673187"/>
    <w:rsid w:val="006733B4"/>
    <w:rsid w:val="006735C4"/>
    <w:rsid w:val="00673F5C"/>
    <w:rsid w:val="00675227"/>
    <w:rsid w:val="0067564E"/>
    <w:rsid w:val="006767EA"/>
    <w:rsid w:val="0067702A"/>
    <w:rsid w:val="0067725B"/>
    <w:rsid w:val="006775D1"/>
    <w:rsid w:val="00677AC0"/>
    <w:rsid w:val="00681052"/>
    <w:rsid w:val="00681B1B"/>
    <w:rsid w:val="00682126"/>
    <w:rsid w:val="00682BA0"/>
    <w:rsid w:val="00684B8B"/>
    <w:rsid w:val="006877CA"/>
    <w:rsid w:val="00687ABA"/>
    <w:rsid w:val="00687DDA"/>
    <w:rsid w:val="00692F00"/>
    <w:rsid w:val="006931B3"/>
    <w:rsid w:val="00693407"/>
    <w:rsid w:val="00693600"/>
    <w:rsid w:val="00693693"/>
    <w:rsid w:val="00694B01"/>
    <w:rsid w:val="00694E96"/>
    <w:rsid w:val="00695608"/>
    <w:rsid w:val="00695A4B"/>
    <w:rsid w:val="006A04A3"/>
    <w:rsid w:val="006A0FF9"/>
    <w:rsid w:val="006A4749"/>
    <w:rsid w:val="006B2389"/>
    <w:rsid w:val="006B23ED"/>
    <w:rsid w:val="006B2868"/>
    <w:rsid w:val="006B2A74"/>
    <w:rsid w:val="006B2DAC"/>
    <w:rsid w:val="006B3734"/>
    <w:rsid w:val="006B3D97"/>
    <w:rsid w:val="006B4464"/>
    <w:rsid w:val="006B58ED"/>
    <w:rsid w:val="006B64FF"/>
    <w:rsid w:val="006B66CD"/>
    <w:rsid w:val="006B77FE"/>
    <w:rsid w:val="006B7BEE"/>
    <w:rsid w:val="006C0AF2"/>
    <w:rsid w:val="006C141B"/>
    <w:rsid w:val="006C18E1"/>
    <w:rsid w:val="006C1C53"/>
    <w:rsid w:val="006C1EA3"/>
    <w:rsid w:val="006C3FFA"/>
    <w:rsid w:val="006C4335"/>
    <w:rsid w:val="006C4528"/>
    <w:rsid w:val="006C4CFA"/>
    <w:rsid w:val="006C5813"/>
    <w:rsid w:val="006C5A4D"/>
    <w:rsid w:val="006C5EFE"/>
    <w:rsid w:val="006C6A18"/>
    <w:rsid w:val="006C7546"/>
    <w:rsid w:val="006D283F"/>
    <w:rsid w:val="006D3126"/>
    <w:rsid w:val="006D5401"/>
    <w:rsid w:val="006E1FA6"/>
    <w:rsid w:val="006E2C10"/>
    <w:rsid w:val="006E5746"/>
    <w:rsid w:val="006E7C10"/>
    <w:rsid w:val="006E7E68"/>
    <w:rsid w:val="006F1C3F"/>
    <w:rsid w:val="006F2732"/>
    <w:rsid w:val="006F3395"/>
    <w:rsid w:val="006F3415"/>
    <w:rsid w:val="006F3A5C"/>
    <w:rsid w:val="006F454B"/>
    <w:rsid w:val="006F485E"/>
    <w:rsid w:val="006F4EA6"/>
    <w:rsid w:val="006F675F"/>
    <w:rsid w:val="006F6A96"/>
    <w:rsid w:val="006F7436"/>
    <w:rsid w:val="006F7DF1"/>
    <w:rsid w:val="0070026C"/>
    <w:rsid w:val="007003E1"/>
    <w:rsid w:val="00700999"/>
    <w:rsid w:val="00703B81"/>
    <w:rsid w:val="00704579"/>
    <w:rsid w:val="007051DD"/>
    <w:rsid w:val="007054D0"/>
    <w:rsid w:val="007058D9"/>
    <w:rsid w:val="00705F43"/>
    <w:rsid w:val="00706FB5"/>
    <w:rsid w:val="0070747B"/>
    <w:rsid w:val="0070749A"/>
    <w:rsid w:val="007101C0"/>
    <w:rsid w:val="007110D6"/>
    <w:rsid w:val="007126F2"/>
    <w:rsid w:val="00712AC4"/>
    <w:rsid w:val="00713810"/>
    <w:rsid w:val="00713FDC"/>
    <w:rsid w:val="00714879"/>
    <w:rsid w:val="00716517"/>
    <w:rsid w:val="007167FB"/>
    <w:rsid w:val="00717329"/>
    <w:rsid w:val="00717A33"/>
    <w:rsid w:val="00717F01"/>
    <w:rsid w:val="0072249C"/>
    <w:rsid w:val="00723554"/>
    <w:rsid w:val="00725AA2"/>
    <w:rsid w:val="007264AA"/>
    <w:rsid w:val="0072654A"/>
    <w:rsid w:val="007267EA"/>
    <w:rsid w:val="00726B7D"/>
    <w:rsid w:val="00727310"/>
    <w:rsid w:val="00731136"/>
    <w:rsid w:val="00731450"/>
    <w:rsid w:val="00731599"/>
    <w:rsid w:val="0073159C"/>
    <w:rsid w:val="00731909"/>
    <w:rsid w:val="007319EA"/>
    <w:rsid w:val="007331A0"/>
    <w:rsid w:val="00733731"/>
    <w:rsid w:val="00734CA7"/>
    <w:rsid w:val="007354B3"/>
    <w:rsid w:val="00735680"/>
    <w:rsid w:val="00735E99"/>
    <w:rsid w:val="00740264"/>
    <w:rsid w:val="007405B1"/>
    <w:rsid w:val="007426AA"/>
    <w:rsid w:val="00742B71"/>
    <w:rsid w:val="007431F4"/>
    <w:rsid w:val="00743514"/>
    <w:rsid w:val="007439EA"/>
    <w:rsid w:val="00743CFA"/>
    <w:rsid w:val="00744B27"/>
    <w:rsid w:val="00744F21"/>
    <w:rsid w:val="00746039"/>
    <w:rsid w:val="00746610"/>
    <w:rsid w:val="007467E7"/>
    <w:rsid w:val="00746B2C"/>
    <w:rsid w:val="00747454"/>
    <w:rsid w:val="00747FE2"/>
    <w:rsid w:val="00750B82"/>
    <w:rsid w:val="00751324"/>
    <w:rsid w:val="00751C36"/>
    <w:rsid w:val="0075237D"/>
    <w:rsid w:val="00752D29"/>
    <w:rsid w:val="00753258"/>
    <w:rsid w:val="00754144"/>
    <w:rsid w:val="00754422"/>
    <w:rsid w:val="0075443E"/>
    <w:rsid w:val="00755D96"/>
    <w:rsid w:val="00755FFB"/>
    <w:rsid w:val="00756CFB"/>
    <w:rsid w:val="00757907"/>
    <w:rsid w:val="00757E9B"/>
    <w:rsid w:val="007618E9"/>
    <w:rsid w:val="00761974"/>
    <w:rsid w:val="00762444"/>
    <w:rsid w:val="007628C4"/>
    <w:rsid w:val="00762C1D"/>
    <w:rsid w:val="00762C8A"/>
    <w:rsid w:val="00762FEC"/>
    <w:rsid w:val="007637F3"/>
    <w:rsid w:val="00764D59"/>
    <w:rsid w:val="00765392"/>
    <w:rsid w:val="00765D0D"/>
    <w:rsid w:val="00766B4E"/>
    <w:rsid w:val="0077052D"/>
    <w:rsid w:val="0077149B"/>
    <w:rsid w:val="00771A4F"/>
    <w:rsid w:val="007727BE"/>
    <w:rsid w:val="00773469"/>
    <w:rsid w:val="0077358A"/>
    <w:rsid w:val="007744B5"/>
    <w:rsid w:val="00774A21"/>
    <w:rsid w:val="00774ED8"/>
    <w:rsid w:val="00775AC5"/>
    <w:rsid w:val="0077662C"/>
    <w:rsid w:val="007821B1"/>
    <w:rsid w:val="007830C3"/>
    <w:rsid w:val="00784281"/>
    <w:rsid w:val="00784815"/>
    <w:rsid w:val="00785B6E"/>
    <w:rsid w:val="00785CBD"/>
    <w:rsid w:val="00785D5B"/>
    <w:rsid w:val="00786949"/>
    <w:rsid w:val="00787455"/>
    <w:rsid w:val="007900B3"/>
    <w:rsid w:val="00790115"/>
    <w:rsid w:val="00791D83"/>
    <w:rsid w:val="0079296A"/>
    <w:rsid w:val="00793323"/>
    <w:rsid w:val="00794191"/>
    <w:rsid w:val="00794261"/>
    <w:rsid w:val="007949DB"/>
    <w:rsid w:val="00795563"/>
    <w:rsid w:val="00795721"/>
    <w:rsid w:val="00795C37"/>
    <w:rsid w:val="007A0831"/>
    <w:rsid w:val="007A0C9E"/>
    <w:rsid w:val="007A196C"/>
    <w:rsid w:val="007A2685"/>
    <w:rsid w:val="007A2AA3"/>
    <w:rsid w:val="007A35E0"/>
    <w:rsid w:val="007A47B5"/>
    <w:rsid w:val="007A60D3"/>
    <w:rsid w:val="007B1723"/>
    <w:rsid w:val="007B1CEC"/>
    <w:rsid w:val="007B405C"/>
    <w:rsid w:val="007B44FC"/>
    <w:rsid w:val="007B4573"/>
    <w:rsid w:val="007C032C"/>
    <w:rsid w:val="007C03C1"/>
    <w:rsid w:val="007C1FE3"/>
    <w:rsid w:val="007C38B2"/>
    <w:rsid w:val="007C3A90"/>
    <w:rsid w:val="007C4954"/>
    <w:rsid w:val="007C5827"/>
    <w:rsid w:val="007C5944"/>
    <w:rsid w:val="007C59C9"/>
    <w:rsid w:val="007C6C90"/>
    <w:rsid w:val="007C72F4"/>
    <w:rsid w:val="007C7526"/>
    <w:rsid w:val="007C7763"/>
    <w:rsid w:val="007C7A61"/>
    <w:rsid w:val="007C7CC8"/>
    <w:rsid w:val="007C7D93"/>
    <w:rsid w:val="007D015D"/>
    <w:rsid w:val="007D0CB0"/>
    <w:rsid w:val="007D126C"/>
    <w:rsid w:val="007D16EF"/>
    <w:rsid w:val="007D18B2"/>
    <w:rsid w:val="007D2174"/>
    <w:rsid w:val="007D4F4D"/>
    <w:rsid w:val="007D5C88"/>
    <w:rsid w:val="007D6BEE"/>
    <w:rsid w:val="007D6DC1"/>
    <w:rsid w:val="007E00DB"/>
    <w:rsid w:val="007E041C"/>
    <w:rsid w:val="007E1AC1"/>
    <w:rsid w:val="007E2FA3"/>
    <w:rsid w:val="007E3304"/>
    <w:rsid w:val="007E3768"/>
    <w:rsid w:val="007E5115"/>
    <w:rsid w:val="007E5AAA"/>
    <w:rsid w:val="007E7A67"/>
    <w:rsid w:val="007E7E14"/>
    <w:rsid w:val="007F0CCB"/>
    <w:rsid w:val="007F1D51"/>
    <w:rsid w:val="007F1F2F"/>
    <w:rsid w:val="007F2AF4"/>
    <w:rsid w:val="007F3992"/>
    <w:rsid w:val="007F5C8E"/>
    <w:rsid w:val="0080035E"/>
    <w:rsid w:val="008006FB"/>
    <w:rsid w:val="0080203E"/>
    <w:rsid w:val="00802A80"/>
    <w:rsid w:val="008036FD"/>
    <w:rsid w:val="00803C07"/>
    <w:rsid w:val="00805C35"/>
    <w:rsid w:val="00805E15"/>
    <w:rsid w:val="008063FD"/>
    <w:rsid w:val="008069C7"/>
    <w:rsid w:val="00807768"/>
    <w:rsid w:val="0081246B"/>
    <w:rsid w:val="008160C0"/>
    <w:rsid w:val="0081690B"/>
    <w:rsid w:val="00820EB6"/>
    <w:rsid w:val="00821F95"/>
    <w:rsid w:val="0082439B"/>
    <w:rsid w:val="00824B9C"/>
    <w:rsid w:val="008255AD"/>
    <w:rsid w:val="008276BB"/>
    <w:rsid w:val="00827F25"/>
    <w:rsid w:val="00830171"/>
    <w:rsid w:val="00831B8C"/>
    <w:rsid w:val="0083341C"/>
    <w:rsid w:val="00833550"/>
    <w:rsid w:val="00833AA7"/>
    <w:rsid w:val="00834C28"/>
    <w:rsid w:val="00836819"/>
    <w:rsid w:val="00840E9C"/>
    <w:rsid w:val="00841049"/>
    <w:rsid w:val="00841E91"/>
    <w:rsid w:val="00842475"/>
    <w:rsid w:val="00842DCC"/>
    <w:rsid w:val="008457D7"/>
    <w:rsid w:val="0085003E"/>
    <w:rsid w:val="00850267"/>
    <w:rsid w:val="00851F00"/>
    <w:rsid w:val="00852CA1"/>
    <w:rsid w:val="008561CC"/>
    <w:rsid w:val="00857FCE"/>
    <w:rsid w:val="00860B64"/>
    <w:rsid w:val="0086129E"/>
    <w:rsid w:val="008619A1"/>
    <w:rsid w:val="00862116"/>
    <w:rsid w:val="00862B71"/>
    <w:rsid w:val="008639FA"/>
    <w:rsid w:val="00863B46"/>
    <w:rsid w:val="00864249"/>
    <w:rsid w:val="00864324"/>
    <w:rsid w:val="008645A4"/>
    <w:rsid w:val="008654C5"/>
    <w:rsid w:val="00865E90"/>
    <w:rsid w:val="008665DD"/>
    <w:rsid w:val="008678AD"/>
    <w:rsid w:val="008714AE"/>
    <w:rsid w:val="008716E0"/>
    <w:rsid w:val="00872013"/>
    <w:rsid w:val="008728EA"/>
    <w:rsid w:val="008739F0"/>
    <w:rsid w:val="00875392"/>
    <w:rsid w:val="00875405"/>
    <w:rsid w:val="00875796"/>
    <w:rsid w:val="00876A98"/>
    <w:rsid w:val="008827D5"/>
    <w:rsid w:val="00883413"/>
    <w:rsid w:val="00884ECC"/>
    <w:rsid w:val="00886BD9"/>
    <w:rsid w:val="00886D4B"/>
    <w:rsid w:val="008879D5"/>
    <w:rsid w:val="00887EDB"/>
    <w:rsid w:val="0089021B"/>
    <w:rsid w:val="0089070D"/>
    <w:rsid w:val="0089130F"/>
    <w:rsid w:val="00892E87"/>
    <w:rsid w:val="00893EA4"/>
    <w:rsid w:val="00893FB2"/>
    <w:rsid w:val="008968CF"/>
    <w:rsid w:val="0089771B"/>
    <w:rsid w:val="00897E46"/>
    <w:rsid w:val="008A12FC"/>
    <w:rsid w:val="008A13CD"/>
    <w:rsid w:val="008A16DB"/>
    <w:rsid w:val="008A2A2E"/>
    <w:rsid w:val="008A2E2B"/>
    <w:rsid w:val="008A47E7"/>
    <w:rsid w:val="008A5895"/>
    <w:rsid w:val="008A7255"/>
    <w:rsid w:val="008A7F64"/>
    <w:rsid w:val="008B13B7"/>
    <w:rsid w:val="008B1766"/>
    <w:rsid w:val="008B2CE5"/>
    <w:rsid w:val="008B2F4E"/>
    <w:rsid w:val="008B365B"/>
    <w:rsid w:val="008B459D"/>
    <w:rsid w:val="008B4CA1"/>
    <w:rsid w:val="008B4F02"/>
    <w:rsid w:val="008B5A06"/>
    <w:rsid w:val="008B62D6"/>
    <w:rsid w:val="008B661A"/>
    <w:rsid w:val="008B682C"/>
    <w:rsid w:val="008B7233"/>
    <w:rsid w:val="008C00A1"/>
    <w:rsid w:val="008C0F3A"/>
    <w:rsid w:val="008C15FE"/>
    <w:rsid w:val="008C28BB"/>
    <w:rsid w:val="008C3252"/>
    <w:rsid w:val="008C3F47"/>
    <w:rsid w:val="008C3F6D"/>
    <w:rsid w:val="008C4819"/>
    <w:rsid w:val="008C4CEA"/>
    <w:rsid w:val="008C4FF4"/>
    <w:rsid w:val="008C517F"/>
    <w:rsid w:val="008C5EA5"/>
    <w:rsid w:val="008C6D38"/>
    <w:rsid w:val="008C7167"/>
    <w:rsid w:val="008D0182"/>
    <w:rsid w:val="008D16BF"/>
    <w:rsid w:val="008D1757"/>
    <w:rsid w:val="008D3B96"/>
    <w:rsid w:val="008D3BE7"/>
    <w:rsid w:val="008D573B"/>
    <w:rsid w:val="008D6BE7"/>
    <w:rsid w:val="008D75A2"/>
    <w:rsid w:val="008D779F"/>
    <w:rsid w:val="008E1967"/>
    <w:rsid w:val="008E1FE5"/>
    <w:rsid w:val="008E3838"/>
    <w:rsid w:val="008E4366"/>
    <w:rsid w:val="008E54D9"/>
    <w:rsid w:val="008E576B"/>
    <w:rsid w:val="008F01DC"/>
    <w:rsid w:val="008F04C2"/>
    <w:rsid w:val="008F0940"/>
    <w:rsid w:val="008F1998"/>
    <w:rsid w:val="008F2CB2"/>
    <w:rsid w:val="008F30B9"/>
    <w:rsid w:val="008F33AE"/>
    <w:rsid w:val="008F41D5"/>
    <w:rsid w:val="008F5E64"/>
    <w:rsid w:val="008F723B"/>
    <w:rsid w:val="008F726C"/>
    <w:rsid w:val="008F79A3"/>
    <w:rsid w:val="00900DEA"/>
    <w:rsid w:val="0090170D"/>
    <w:rsid w:val="0090177F"/>
    <w:rsid w:val="00901899"/>
    <w:rsid w:val="0090272D"/>
    <w:rsid w:val="00902C19"/>
    <w:rsid w:val="00902F4B"/>
    <w:rsid w:val="00904292"/>
    <w:rsid w:val="00905ABB"/>
    <w:rsid w:val="00905EC0"/>
    <w:rsid w:val="0090692C"/>
    <w:rsid w:val="00910512"/>
    <w:rsid w:val="00910B2F"/>
    <w:rsid w:val="00910FF9"/>
    <w:rsid w:val="0091215C"/>
    <w:rsid w:val="00912A4A"/>
    <w:rsid w:val="00912E0B"/>
    <w:rsid w:val="00916B80"/>
    <w:rsid w:val="00916DD4"/>
    <w:rsid w:val="009210CC"/>
    <w:rsid w:val="009213B7"/>
    <w:rsid w:val="00921640"/>
    <w:rsid w:val="0092211B"/>
    <w:rsid w:val="0092221B"/>
    <w:rsid w:val="009223D1"/>
    <w:rsid w:val="00922DD6"/>
    <w:rsid w:val="009236CD"/>
    <w:rsid w:val="00923DB9"/>
    <w:rsid w:val="00924BAC"/>
    <w:rsid w:val="0092568D"/>
    <w:rsid w:val="009258BD"/>
    <w:rsid w:val="0092621A"/>
    <w:rsid w:val="00927529"/>
    <w:rsid w:val="00927849"/>
    <w:rsid w:val="00931A9E"/>
    <w:rsid w:val="00931F34"/>
    <w:rsid w:val="0093213E"/>
    <w:rsid w:val="0093365B"/>
    <w:rsid w:val="00933E2E"/>
    <w:rsid w:val="00935494"/>
    <w:rsid w:val="0093626F"/>
    <w:rsid w:val="009364E5"/>
    <w:rsid w:val="009365F4"/>
    <w:rsid w:val="0093751A"/>
    <w:rsid w:val="009404C7"/>
    <w:rsid w:val="00940AB6"/>
    <w:rsid w:val="0094194A"/>
    <w:rsid w:val="009442D8"/>
    <w:rsid w:val="00944801"/>
    <w:rsid w:val="00944B5C"/>
    <w:rsid w:val="00944C1D"/>
    <w:rsid w:val="00945451"/>
    <w:rsid w:val="00945659"/>
    <w:rsid w:val="009459A0"/>
    <w:rsid w:val="00947639"/>
    <w:rsid w:val="00950B48"/>
    <w:rsid w:val="00951DE6"/>
    <w:rsid w:val="00953DCC"/>
    <w:rsid w:val="00954222"/>
    <w:rsid w:val="009622C7"/>
    <w:rsid w:val="00962AF9"/>
    <w:rsid w:val="00962C30"/>
    <w:rsid w:val="009636CE"/>
    <w:rsid w:val="00965790"/>
    <w:rsid w:val="00965837"/>
    <w:rsid w:val="00965CAE"/>
    <w:rsid w:val="00965F59"/>
    <w:rsid w:val="00967091"/>
    <w:rsid w:val="00970450"/>
    <w:rsid w:val="00970889"/>
    <w:rsid w:val="00970941"/>
    <w:rsid w:val="009709D9"/>
    <w:rsid w:val="00970DC7"/>
    <w:rsid w:val="00971301"/>
    <w:rsid w:val="00972D14"/>
    <w:rsid w:val="00972E0B"/>
    <w:rsid w:val="00973A28"/>
    <w:rsid w:val="00973BB2"/>
    <w:rsid w:val="00973CCC"/>
    <w:rsid w:val="00973DFA"/>
    <w:rsid w:val="00974006"/>
    <w:rsid w:val="009744E6"/>
    <w:rsid w:val="00976848"/>
    <w:rsid w:val="00977BD7"/>
    <w:rsid w:val="009805BD"/>
    <w:rsid w:val="009811D3"/>
    <w:rsid w:val="0098275F"/>
    <w:rsid w:val="00984825"/>
    <w:rsid w:val="00985143"/>
    <w:rsid w:val="009852A2"/>
    <w:rsid w:val="009852A3"/>
    <w:rsid w:val="0098535F"/>
    <w:rsid w:val="009856E3"/>
    <w:rsid w:val="00985C18"/>
    <w:rsid w:val="00985D5C"/>
    <w:rsid w:val="00986126"/>
    <w:rsid w:val="00991DC5"/>
    <w:rsid w:val="00992C0E"/>
    <w:rsid w:val="00992E14"/>
    <w:rsid w:val="00994C84"/>
    <w:rsid w:val="0099536B"/>
    <w:rsid w:val="009959EE"/>
    <w:rsid w:val="00995DF5"/>
    <w:rsid w:val="00996D3E"/>
    <w:rsid w:val="009975F0"/>
    <w:rsid w:val="009978B0"/>
    <w:rsid w:val="00997D42"/>
    <w:rsid w:val="009A0440"/>
    <w:rsid w:val="009A176A"/>
    <w:rsid w:val="009A1F01"/>
    <w:rsid w:val="009A211E"/>
    <w:rsid w:val="009A27B8"/>
    <w:rsid w:val="009A2AB0"/>
    <w:rsid w:val="009A46CF"/>
    <w:rsid w:val="009A50F9"/>
    <w:rsid w:val="009A7174"/>
    <w:rsid w:val="009A7B7B"/>
    <w:rsid w:val="009B0853"/>
    <w:rsid w:val="009B0E4C"/>
    <w:rsid w:val="009B4441"/>
    <w:rsid w:val="009B5065"/>
    <w:rsid w:val="009B5239"/>
    <w:rsid w:val="009B5920"/>
    <w:rsid w:val="009B59EF"/>
    <w:rsid w:val="009B620C"/>
    <w:rsid w:val="009B67B7"/>
    <w:rsid w:val="009C0467"/>
    <w:rsid w:val="009C0D14"/>
    <w:rsid w:val="009C0EEC"/>
    <w:rsid w:val="009C3345"/>
    <w:rsid w:val="009C56BE"/>
    <w:rsid w:val="009C5970"/>
    <w:rsid w:val="009C73FB"/>
    <w:rsid w:val="009C77CF"/>
    <w:rsid w:val="009C7FDC"/>
    <w:rsid w:val="009D1B6A"/>
    <w:rsid w:val="009D24B4"/>
    <w:rsid w:val="009D2AC6"/>
    <w:rsid w:val="009D32F4"/>
    <w:rsid w:val="009D33C9"/>
    <w:rsid w:val="009D3E16"/>
    <w:rsid w:val="009D6E19"/>
    <w:rsid w:val="009D77C4"/>
    <w:rsid w:val="009D7A81"/>
    <w:rsid w:val="009D7E68"/>
    <w:rsid w:val="009E069C"/>
    <w:rsid w:val="009E2C22"/>
    <w:rsid w:val="009E3A93"/>
    <w:rsid w:val="009E56B7"/>
    <w:rsid w:val="009E5961"/>
    <w:rsid w:val="009E5A6D"/>
    <w:rsid w:val="009F14D3"/>
    <w:rsid w:val="009F299B"/>
    <w:rsid w:val="009F3154"/>
    <w:rsid w:val="009F34EB"/>
    <w:rsid w:val="009F3575"/>
    <w:rsid w:val="009F45EC"/>
    <w:rsid w:val="009F56A7"/>
    <w:rsid w:val="009F5C63"/>
    <w:rsid w:val="009F6D7F"/>
    <w:rsid w:val="009F7068"/>
    <w:rsid w:val="009F77AA"/>
    <w:rsid w:val="009F7A9C"/>
    <w:rsid w:val="00A00137"/>
    <w:rsid w:val="00A02987"/>
    <w:rsid w:val="00A02DCE"/>
    <w:rsid w:val="00A0443B"/>
    <w:rsid w:val="00A04BF4"/>
    <w:rsid w:val="00A05EF0"/>
    <w:rsid w:val="00A060FF"/>
    <w:rsid w:val="00A067C6"/>
    <w:rsid w:val="00A10888"/>
    <w:rsid w:val="00A127E1"/>
    <w:rsid w:val="00A13B58"/>
    <w:rsid w:val="00A157AC"/>
    <w:rsid w:val="00A16CA3"/>
    <w:rsid w:val="00A16E61"/>
    <w:rsid w:val="00A20428"/>
    <w:rsid w:val="00A2071D"/>
    <w:rsid w:val="00A22B54"/>
    <w:rsid w:val="00A22F01"/>
    <w:rsid w:val="00A2326D"/>
    <w:rsid w:val="00A23B0D"/>
    <w:rsid w:val="00A250F5"/>
    <w:rsid w:val="00A255FC"/>
    <w:rsid w:val="00A2597D"/>
    <w:rsid w:val="00A25D58"/>
    <w:rsid w:val="00A26676"/>
    <w:rsid w:val="00A269BE"/>
    <w:rsid w:val="00A27B03"/>
    <w:rsid w:val="00A3038F"/>
    <w:rsid w:val="00A303B6"/>
    <w:rsid w:val="00A30527"/>
    <w:rsid w:val="00A30A5D"/>
    <w:rsid w:val="00A31123"/>
    <w:rsid w:val="00A31193"/>
    <w:rsid w:val="00A31A5C"/>
    <w:rsid w:val="00A339EE"/>
    <w:rsid w:val="00A33CBC"/>
    <w:rsid w:val="00A35411"/>
    <w:rsid w:val="00A367CD"/>
    <w:rsid w:val="00A36A37"/>
    <w:rsid w:val="00A36CF7"/>
    <w:rsid w:val="00A37644"/>
    <w:rsid w:val="00A37D7B"/>
    <w:rsid w:val="00A40077"/>
    <w:rsid w:val="00A41997"/>
    <w:rsid w:val="00A422EE"/>
    <w:rsid w:val="00A424EF"/>
    <w:rsid w:val="00A42DA8"/>
    <w:rsid w:val="00A44668"/>
    <w:rsid w:val="00A44724"/>
    <w:rsid w:val="00A4604E"/>
    <w:rsid w:val="00A46B9E"/>
    <w:rsid w:val="00A46E06"/>
    <w:rsid w:val="00A477D5"/>
    <w:rsid w:val="00A50FE6"/>
    <w:rsid w:val="00A5161C"/>
    <w:rsid w:val="00A51D81"/>
    <w:rsid w:val="00A52874"/>
    <w:rsid w:val="00A53F54"/>
    <w:rsid w:val="00A56149"/>
    <w:rsid w:val="00A56551"/>
    <w:rsid w:val="00A5732A"/>
    <w:rsid w:val="00A60ACE"/>
    <w:rsid w:val="00A60D45"/>
    <w:rsid w:val="00A60D4A"/>
    <w:rsid w:val="00A618F5"/>
    <w:rsid w:val="00A61986"/>
    <w:rsid w:val="00A61BD3"/>
    <w:rsid w:val="00A61CFB"/>
    <w:rsid w:val="00A62DE3"/>
    <w:rsid w:val="00A64486"/>
    <w:rsid w:val="00A64B83"/>
    <w:rsid w:val="00A653F2"/>
    <w:rsid w:val="00A67352"/>
    <w:rsid w:val="00A74A44"/>
    <w:rsid w:val="00A74DBA"/>
    <w:rsid w:val="00A75511"/>
    <w:rsid w:val="00A762F5"/>
    <w:rsid w:val="00A77485"/>
    <w:rsid w:val="00A776A6"/>
    <w:rsid w:val="00A81B93"/>
    <w:rsid w:val="00A82918"/>
    <w:rsid w:val="00A8373C"/>
    <w:rsid w:val="00A844B8"/>
    <w:rsid w:val="00A846E5"/>
    <w:rsid w:val="00A84A66"/>
    <w:rsid w:val="00A861BA"/>
    <w:rsid w:val="00A879FA"/>
    <w:rsid w:val="00A87A1E"/>
    <w:rsid w:val="00A9051C"/>
    <w:rsid w:val="00A90990"/>
    <w:rsid w:val="00A90BF5"/>
    <w:rsid w:val="00A90D5B"/>
    <w:rsid w:val="00A91122"/>
    <w:rsid w:val="00A93361"/>
    <w:rsid w:val="00A96DDB"/>
    <w:rsid w:val="00AA0EF4"/>
    <w:rsid w:val="00AA1774"/>
    <w:rsid w:val="00AA40F5"/>
    <w:rsid w:val="00AA4491"/>
    <w:rsid w:val="00AA5722"/>
    <w:rsid w:val="00AA5752"/>
    <w:rsid w:val="00AA5F27"/>
    <w:rsid w:val="00AA6D72"/>
    <w:rsid w:val="00AA7016"/>
    <w:rsid w:val="00AB0E53"/>
    <w:rsid w:val="00AB138A"/>
    <w:rsid w:val="00AB24C1"/>
    <w:rsid w:val="00AB2E7B"/>
    <w:rsid w:val="00AB383F"/>
    <w:rsid w:val="00AB5C52"/>
    <w:rsid w:val="00AB625B"/>
    <w:rsid w:val="00AB6407"/>
    <w:rsid w:val="00AC0E61"/>
    <w:rsid w:val="00AC2869"/>
    <w:rsid w:val="00AC34A3"/>
    <w:rsid w:val="00AC4207"/>
    <w:rsid w:val="00AC5678"/>
    <w:rsid w:val="00AC6E4F"/>
    <w:rsid w:val="00AC6EFF"/>
    <w:rsid w:val="00AC76E2"/>
    <w:rsid w:val="00AC7A61"/>
    <w:rsid w:val="00AC7E9E"/>
    <w:rsid w:val="00AC7F5A"/>
    <w:rsid w:val="00AD0291"/>
    <w:rsid w:val="00AD1E45"/>
    <w:rsid w:val="00AD2A73"/>
    <w:rsid w:val="00AD2DAF"/>
    <w:rsid w:val="00AD2FBC"/>
    <w:rsid w:val="00AD3742"/>
    <w:rsid w:val="00AD5C34"/>
    <w:rsid w:val="00AD60DE"/>
    <w:rsid w:val="00AD755F"/>
    <w:rsid w:val="00AD7DB4"/>
    <w:rsid w:val="00AD7F18"/>
    <w:rsid w:val="00AE0482"/>
    <w:rsid w:val="00AE0647"/>
    <w:rsid w:val="00AE3A2A"/>
    <w:rsid w:val="00AE3E64"/>
    <w:rsid w:val="00AE672A"/>
    <w:rsid w:val="00AF06FA"/>
    <w:rsid w:val="00AF0E61"/>
    <w:rsid w:val="00AF1ADF"/>
    <w:rsid w:val="00AF29AB"/>
    <w:rsid w:val="00AF33B2"/>
    <w:rsid w:val="00AF35DC"/>
    <w:rsid w:val="00AF4B41"/>
    <w:rsid w:val="00AF72BC"/>
    <w:rsid w:val="00AF74C2"/>
    <w:rsid w:val="00B01957"/>
    <w:rsid w:val="00B01B16"/>
    <w:rsid w:val="00B02664"/>
    <w:rsid w:val="00B02C21"/>
    <w:rsid w:val="00B0334F"/>
    <w:rsid w:val="00B035D4"/>
    <w:rsid w:val="00B03E23"/>
    <w:rsid w:val="00B04383"/>
    <w:rsid w:val="00B05310"/>
    <w:rsid w:val="00B0589C"/>
    <w:rsid w:val="00B0593F"/>
    <w:rsid w:val="00B05BEC"/>
    <w:rsid w:val="00B0656C"/>
    <w:rsid w:val="00B06599"/>
    <w:rsid w:val="00B10D40"/>
    <w:rsid w:val="00B11DA5"/>
    <w:rsid w:val="00B12513"/>
    <w:rsid w:val="00B13245"/>
    <w:rsid w:val="00B1447A"/>
    <w:rsid w:val="00B16D16"/>
    <w:rsid w:val="00B17968"/>
    <w:rsid w:val="00B17970"/>
    <w:rsid w:val="00B2092B"/>
    <w:rsid w:val="00B2275C"/>
    <w:rsid w:val="00B22A65"/>
    <w:rsid w:val="00B22B30"/>
    <w:rsid w:val="00B240A3"/>
    <w:rsid w:val="00B24626"/>
    <w:rsid w:val="00B251E6"/>
    <w:rsid w:val="00B25EFC"/>
    <w:rsid w:val="00B263A4"/>
    <w:rsid w:val="00B3170A"/>
    <w:rsid w:val="00B31712"/>
    <w:rsid w:val="00B319DF"/>
    <w:rsid w:val="00B32C66"/>
    <w:rsid w:val="00B3341A"/>
    <w:rsid w:val="00B3364A"/>
    <w:rsid w:val="00B3427B"/>
    <w:rsid w:val="00B35688"/>
    <w:rsid w:val="00B356D3"/>
    <w:rsid w:val="00B35B91"/>
    <w:rsid w:val="00B36D37"/>
    <w:rsid w:val="00B42D2D"/>
    <w:rsid w:val="00B42FB0"/>
    <w:rsid w:val="00B432DE"/>
    <w:rsid w:val="00B43718"/>
    <w:rsid w:val="00B446D5"/>
    <w:rsid w:val="00B44AB9"/>
    <w:rsid w:val="00B45151"/>
    <w:rsid w:val="00B46D76"/>
    <w:rsid w:val="00B506A4"/>
    <w:rsid w:val="00B51106"/>
    <w:rsid w:val="00B52707"/>
    <w:rsid w:val="00B52F34"/>
    <w:rsid w:val="00B53439"/>
    <w:rsid w:val="00B5348A"/>
    <w:rsid w:val="00B545CF"/>
    <w:rsid w:val="00B554BB"/>
    <w:rsid w:val="00B55BC8"/>
    <w:rsid w:val="00B55F4F"/>
    <w:rsid w:val="00B563E2"/>
    <w:rsid w:val="00B5644F"/>
    <w:rsid w:val="00B56869"/>
    <w:rsid w:val="00B604F5"/>
    <w:rsid w:val="00B60D75"/>
    <w:rsid w:val="00B60F03"/>
    <w:rsid w:val="00B63498"/>
    <w:rsid w:val="00B63C81"/>
    <w:rsid w:val="00B65331"/>
    <w:rsid w:val="00B67B49"/>
    <w:rsid w:val="00B70662"/>
    <w:rsid w:val="00B720BA"/>
    <w:rsid w:val="00B72E1E"/>
    <w:rsid w:val="00B7397E"/>
    <w:rsid w:val="00B73A26"/>
    <w:rsid w:val="00B7524E"/>
    <w:rsid w:val="00B76B97"/>
    <w:rsid w:val="00B76D36"/>
    <w:rsid w:val="00B77300"/>
    <w:rsid w:val="00B800D9"/>
    <w:rsid w:val="00B80683"/>
    <w:rsid w:val="00B81E05"/>
    <w:rsid w:val="00B827F3"/>
    <w:rsid w:val="00B83710"/>
    <w:rsid w:val="00B84694"/>
    <w:rsid w:val="00B85DEC"/>
    <w:rsid w:val="00B86A67"/>
    <w:rsid w:val="00B870C5"/>
    <w:rsid w:val="00B90200"/>
    <w:rsid w:val="00B91ED7"/>
    <w:rsid w:val="00B92B99"/>
    <w:rsid w:val="00B930E8"/>
    <w:rsid w:val="00B942FD"/>
    <w:rsid w:val="00B95895"/>
    <w:rsid w:val="00B9770F"/>
    <w:rsid w:val="00BA13DE"/>
    <w:rsid w:val="00BA158A"/>
    <w:rsid w:val="00BA2BFC"/>
    <w:rsid w:val="00BA2C51"/>
    <w:rsid w:val="00BA3003"/>
    <w:rsid w:val="00BA3F0A"/>
    <w:rsid w:val="00BA5837"/>
    <w:rsid w:val="00BA583A"/>
    <w:rsid w:val="00BA6934"/>
    <w:rsid w:val="00BA6F95"/>
    <w:rsid w:val="00BA789F"/>
    <w:rsid w:val="00BA7E60"/>
    <w:rsid w:val="00BB19D0"/>
    <w:rsid w:val="00BB39DD"/>
    <w:rsid w:val="00BB3DB8"/>
    <w:rsid w:val="00BB5C59"/>
    <w:rsid w:val="00BB6AC6"/>
    <w:rsid w:val="00BB6B88"/>
    <w:rsid w:val="00BC06A9"/>
    <w:rsid w:val="00BC0C8E"/>
    <w:rsid w:val="00BC1A9B"/>
    <w:rsid w:val="00BC20BA"/>
    <w:rsid w:val="00BC340D"/>
    <w:rsid w:val="00BC37A8"/>
    <w:rsid w:val="00BC47CF"/>
    <w:rsid w:val="00BC4A28"/>
    <w:rsid w:val="00BC58DA"/>
    <w:rsid w:val="00BC5E52"/>
    <w:rsid w:val="00BC644F"/>
    <w:rsid w:val="00BC72BA"/>
    <w:rsid w:val="00BD0218"/>
    <w:rsid w:val="00BD0D84"/>
    <w:rsid w:val="00BD2246"/>
    <w:rsid w:val="00BD24A7"/>
    <w:rsid w:val="00BD269E"/>
    <w:rsid w:val="00BD4093"/>
    <w:rsid w:val="00BD4808"/>
    <w:rsid w:val="00BD4F6C"/>
    <w:rsid w:val="00BD6653"/>
    <w:rsid w:val="00BD671D"/>
    <w:rsid w:val="00BD7E45"/>
    <w:rsid w:val="00BE0135"/>
    <w:rsid w:val="00BE1103"/>
    <w:rsid w:val="00BE140F"/>
    <w:rsid w:val="00BE15EB"/>
    <w:rsid w:val="00BE1BBD"/>
    <w:rsid w:val="00BE238D"/>
    <w:rsid w:val="00BE36E0"/>
    <w:rsid w:val="00BE3FCD"/>
    <w:rsid w:val="00BE41E9"/>
    <w:rsid w:val="00BE56E1"/>
    <w:rsid w:val="00BE77E9"/>
    <w:rsid w:val="00BF06BB"/>
    <w:rsid w:val="00BF1076"/>
    <w:rsid w:val="00BF1B09"/>
    <w:rsid w:val="00BF316D"/>
    <w:rsid w:val="00BF3629"/>
    <w:rsid w:val="00BF37F9"/>
    <w:rsid w:val="00BF3B7B"/>
    <w:rsid w:val="00BF41A3"/>
    <w:rsid w:val="00BF4B31"/>
    <w:rsid w:val="00BF4DF6"/>
    <w:rsid w:val="00BF5F80"/>
    <w:rsid w:val="00BF6588"/>
    <w:rsid w:val="00BF6DFA"/>
    <w:rsid w:val="00BF777E"/>
    <w:rsid w:val="00BF7AE1"/>
    <w:rsid w:val="00C011BD"/>
    <w:rsid w:val="00C045E6"/>
    <w:rsid w:val="00C04F82"/>
    <w:rsid w:val="00C0595F"/>
    <w:rsid w:val="00C05A06"/>
    <w:rsid w:val="00C05F3E"/>
    <w:rsid w:val="00C06522"/>
    <w:rsid w:val="00C07D9E"/>
    <w:rsid w:val="00C107CE"/>
    <w:rsid w:val="00C10B39"/>
    <w:rsid w:val="00C10C2A"/>
    <w:rsid w:val="00C13ACA"/>
    <w:rsid w:val="00C145EA"/>
    <w:rsid w:val="00C16AD9"/>
    <w:rsid w:val="00C2024F"/>
    <w:rsid w:val="00C206A5"/>
    <w:rsid w:val="00C20912"/>
    <w:rsid w:val="00C20CFC"/>
    <w:rsid w:val="00C22C83"/>
    <w:rsid w:val="00C2304F"/>
    <w:rsid w:val="00C238CF"/>
    <w:rsid w:val="00C24016"/>
    <w:rsid w:val="00C24B3D"/>
    <w:rsid w:val="00C25E2C"/>
    <w:rsid w:val="00C2711D"/>
    <w:rsid w:val="00C32930"/>
    <w:rsid w:val="00C32B1F"/>
    <w:rsid w:val="00C35A3B"/>
    <w:rsid w:val="00C36F91"/>
    <w:rsid w:val="00C373C8"/>
    <w:rsid w:val="00C41537"/>
    <w:rsid w:val="00C4167C"/>
    <w:rsid w:val="00C419CA"/>
    <w:rsid w:val="00C426C0"/>
    <w:rsid w:val="00C42BCE"/>
    <w:rsid w:val="00C42DCC"/>
    <w:rsid w:val="00C432CD"/>
    <w:rsid w:val="00C453FF"/>
    <w:rsid w:val="00C4588C"/>
    <w:rsid w:val="00C45BCF"/>
    <w:rsid w:val="00C463E4"/>
    <w:rsid w:val="00C475CC"/>
    <w:rsid w:val="00C475E3"/>
    <w:rsid w:val="00C50E94"/>
    <w:rsid w:val="00C523FA"/>
    <w:rsid w:val="00C55B58"/>
    <w:rsid w:val="00C5608B"/>
    <w:rsid w:val="00C56336"/>
    <w:rsid w:val="00C576C3"/>
    <w:rsid w:val="00C57B74"/>
    <w:rsid w:val="00C60369"/>
    <w:rsid w:val="00C6189F"/>
    <w:rsid w:val="00C623DB"/>
    <w:rsid w:val="00C62D5E"/>
    <w:rsid w:val="00C63128"/>
    <w:rsid w:val="00C633C7"/>
    <w:rsid w:val="00C63647"/>
    <w:rsid w:val="00C63A2B"/>
    <w:rsid w:val="00C645B6"/>
    <w:rsid w:val="00C64E5A"/>
    <w:rsid w:val="00C670BA"/>
    <w:rsid w:val="00C6712A"/>
    <w:rsid w:val="00C6731F"/>
    <w:rsid w:val="00C675C2"/>
    <w:rsid w:val="00C71994"/>
    <w:rsid w:val="00C71DE8"/>
    <w:rsid w:val="00C72095"/>
    <w:rsid w:val="00C73854"/>
    <w:rsid w:val="00C74594"/>
    <w:rsid w:val="00C74A8E"/>
    <w:rsid w:val="00C753E7"/>
    <w:rsid w:val="00C75C20"/>
    <w:rsid w:val="00C7672D"/>
    <w:rsid w:val="00C76EA4"/>
    <w:rsid w:val="00C77095"/>
    <w:rsid w:val="00C80D90"/>
    <w:rsid w:val="00C815A9"/>
    <w:rsid w:val="00C81AB6"/>
    <w:rsid w:val="00C82541"/>
    <w:rsid w:val="00C8404C"/>
    <w:rsid w:val="00C84758"/>
    <w:rsid w:val="00C857EB"/>
    <w:rsid w:val="00C85B64"/>
    <w:rsid w:val="00C8737D"/>
    <w:rsid w:val="00C87755"/>
    <w:rsid w:val="00C92267"/>
    <w:rsid w:val="00C9227C"/>
    <w:rsid w:val="00C925C6"/>
    <w:rsid w:val="00C92C27"/>
    <w:rsid w:val="00C943EC"/>
    <w:rsid w:val="00C94B33"/>
    <w:rsid w:val="00C9560E"/>
    <w:rsid w:val="00C96364"/>
    <w:rsid w:val="00C97A03"/>
    <w:rsid w:val="00CA186F"/>
    <w:rsid w:val="00CA2516"/>
    <w:rsid w:val="00CA3376"/>
    <w:rsid w:val="00CA410D"/>
    <w:rsid w:val="00CA4A9C"/>
    <w:rsid w:val="00CA4D21"/>
    <w:rsid w:val="00CA54EE"/>
    <w:rsid w:val="00CA7C2D"/>
    <w:rsid w:val="00CB196F"/>
    <w:rsid w:val="00CB1AC3"/>
    <w:rsid w:val="00CB2A2B"/>
    <w:rsid w:val="00CB30B2"/>
    <w:rsid w:val="00CB3DC9"/>
    <w:rsid w:val="00CB485F"/>
    <w:rsid w:val="00CB4AEE"/>
    <w:rsid w:val="00CB5002"/>
    <w:rsid w:val="00CB743F"/>
    <w:rsid w:val="00CC11A5"/>
    <w:rsid w:val="00CC1E3E"/>
    <w:rsid w:val="00CC2963"/>
    <w:rsid w:val="00CC300B"/>
    <w:rsid w:val="00CC3660"/>
    <w:rsid w:val="00CC4A0E"/>
    <w:rsid w:val="00CC54F3"/>
    <w:rsid w:val="00CC74B8"/>
    <w:rsid w:val="00CC7BA6"/>
    <w:rsid w:val="00CC7F74"/>
    <w:rsid w:val="00CD064A"/>
    <w:rsid w:val="00CD0E07"/>
    <w:rsid w:val="00CD0EED"/>
    <w:rsid w:val="00CD1834"/>
    <w:rsid w:val="00CD1D47"/>
    <w:rsid w:val="00CD21C3"/>
    <w:rsid w:val="00CD4EA7"/>
    <w:rsid w:val="00CD56CC"/>
    <w:rsid w:val="00CD5764"/>
    <w:rsid w:val="00CD7A89"/>
    <w:rsid w:val="00CE051C"/>
    <w:rsid w:val="00CE1D78"/>
    <w:rsid w:val="00CE4748"/>
    <w:rsid w:val="00CE50F6"/>
    <w:rsid w:val="00CE5400"/>
    <w:rsid w:val="00CE787E"/>
    <w:rsid w:val="00CF0A43"/>
    <w:rsid w:val="00CF20BC"/>
    <w:rsid w:val="00CF2DB0"/>
    <w:rsid w:val="00CF3C9E"/>
    <w:rsid w:val="00CF65D8"/>
    <w:rsid w:val="00CF695C"/>
    <w:rsid w:val="00CF6C72"/>
    <w:rsid w:val="00D012AB"/>
    <w:rsid w:val="00D02AD1"/>
    <w:rsid w:val="00D02C99"/>
    <w:rsid w:val="00D03714"/>
    <w:rsid w:val="00D04E64"/>
    <w:rsid w:val="00D05A94"/>
    <w:rsid w:val="00D062EF"/>
    <w:rsid w:val="00D11168"/>
    <w:rsid w:val="00D12A98"/>
    <w:rsid w:val="00D13EC0"/>
    <w:rsid w:val="00D14879"/>
    <w:rsid w:val="00D20309"/>
    <w:rsid w:val="00D204E0"/>
    <w:rsid w:val="00D2106C"/>
    <w:rsid w:val="00D21EE0"/>
    <w:rsid w:val="00D220BB"/>
    <w:rsid w:val="00D227A7"/>
    <w:rsid w:val="00D22F94"/>
    <w:rsid w:val="00D23856"/>
    <w:rsid w:val="00D23B63"/>
    <w:rsid w:val="00D2541D"/>
    <w:rsid w:val="00D25429"/>
    <w:rsid w:val="00D25492"/>
    <w:rsid w:val="00D26EA6"/>
    <w:rsid w:val="00D3306C"/>
    <w:rsid w:val="00D3388D"/>
    <w:rsid w:val="00D34418"/>
    <w:rsid w:val="00D3456A"/>
    <w:rsid w:val="00D34723"/>
    <w:rsid w:val="00D35EEC"/>
    <w:rsid w:val="00D361C2"/>
    <w:rsid w:val="00D40CEF"/>
    <w:rsid w:val="00D40FB4"/>
    <w:rsid w:val="00D439B7"/>
    <w:rsid w:val="00D447B0"/>
    <w:rsid w:val="00D44838"/>
    <w:rsid w:val="00D45446"/>
    <w:rsid w:val="00D456DB"/>
    <w:rsid w:val="00D46415"/>
    <w:rsid w:val="00D466CF"/>
    <w:rsid w:val="00D47F6C"/>
    <w:rsid w:val="00D50414"/>
    <w:rsid w:val="00D50630"/>
    <w:rsid w:val="00D50F46"/>
    <w:rsid w:val="00D524E3"/>
    <w:rsid w:val="00D52B70"/>
    <w:rsid w:val="00D5434B"/>
    <w:rsid w:val="00D56132"/>
    <w:rsid w:val="00D565E3"/>
    <w:rsid w:val="00D60508"/>
    <w:rsid w:val="00D60FA3"/>
    <w:rsid w:val="00D6178F"/>
    <w:rsid w:val="00D61812"/>
    <w:rsid w:val="00D644E7"/>
    <w:rsid w:val="00D65E8E"/>
    <w:rsid w:val="00D66B39"/>
    <w:rsid w:val="00D66F0E"/>
    <w:rsid w:val="00D671B9"/>
    <w:rsid w:val="00D678B0"/>
    <w:rsid w:val="00D67BED"/>
    <w:rsid w:val="00D70104"/>
    <w:rsid w:val="00D71915"/>
    <w:rsid w:val="00D73A97"/>
    <w:rsid w:val="00D7445D"/>
    <w:rsid w:val="00D76702"/>
    <w:rsid w:val="00D772D7"/>
    <w:rsid w:val="00D80B28"/>
    <w:rsid w:val="00D81034"/>
    <w:rsid w:val="00D82977"/>
    <w:rsid w:val="00D82B45"/>
    <w:rsid w:val="00D82DA4"/>
    <w:rsid w:val="00D83EBC"/>
    <w:rsid w:val="00D85771"/>
    <w:rsid w:val="00D85842"/>
    <w:rsid w:val="00D86888"/>
    <w:rsid w:val="00D868B6"/>
    <w:rsid w:val="00D86C64"/>
    <w:rsid w:val="00D8779E"/>
    <w:rsid w:val="00D87A52"/>
    <w:rsid w:val="00D901FE"/>
    <w:rsid w:val="00D90287"/>
    <w:rsid w:val="00D9258E"/>
    <w:rsid w:val="00D9282A"/>
    <w:rsid w:val="00D929E5"/>
    <w:rsid w:val="00D948C3"/>
    <w:rsid w:val="00D96017"/>
    <w:rsid w:val="00D96E7A"/>
    <w:rsid w:val="00DA02CF"/>
    <w:rsid w:val="00DA2C3F"/>
    <w:rsid w:val="00DA45C2"/>
    <w:rsid w:val="00DA69ED"/>
    <w:rsid w:val="00DA7A21"/>
    <w:rsid w:val="00DB00B2"/>
    <w:rsid w:val="00DB160B"/>
    <w:rsid w:val="00DB2415"/>
    <w:rsid w:val="00DB373C"/>
    <w:rsid w:val="00DB38B7"/>
    <w:rsid w:val="00DB4018"/>
    <w:rsid w:val="00DB51F8"/>
    <w:rsid w:val="00DB593A"/>
    <w:rsid w:val="00DB691D"/>
    <w:rsid w:val="00DC10EC"/>
    <w:rsid w:val="00DC1503"/>
    <w:rsid w:val="00DC3636"/>
    <w:rsid w:val="00DC5FBD"/>
    <w:rsid w:val="00DC642F"/>
    <w:rsid w:val="00DC651E"/>
    <w:rsid w:val="00DC706F"/>
    <w:rsid w:val="00DC7B62"/>
    <w:rsid w:val="00DD0BD5"/>
    <w:rsid w:val="00DD10DA"/>
    <w:rsid w:val="00DD1423"/>
    <w:rsid w:val="00DD142A"/>
    <w:rsid w:val="00DD154A"/>
    <w:rsid w:val="00DD6B63"/>
    <w:rsid w:val="00DD6F68"/>
    <w:rsid w:val="00DD743C"/>
    <w:rsid w:val="00DD777C"/>
    <w:rsid w:val="00DE0045"/>
    <w:rsid w:val="00DE02C8"/>
    <w:rsid w:val="00DE0E6E"/>
    <w:rsid w:val="00DE1310"/>
    <w:rsid w:val="00DE25D5"/>
    <w:rsid w:val="00DE275B"/>
    <w:rsid w:val="00DE3B7A"/>
    <w:rsid w:val="00DE3DC8"/>
    <w:rsid w:val="00DE3DCA"/>
    <w:rsid w:val="00DE4FC5"/>
    <w:rsid w:val="00DE56E7"/>
    <w:rsid w:val="00DF1BD5"/>
    <w:rsid w:val="00DF1DD2"/>
    <w:rsid w:val="00DF1FF0"/>
    <w:rsid w:val="00DF2522"/>
    <w:rsid w:val="00DF2573"/>
    <w:rsid w:val="00DF5944"/>
    <w:rsid w:val="00DF7A74"/>
    <w:rsid w:val="00E0104D"/>
    <w:rsid w:val="00E01B06"/>
    <w:rsid w:val="00E01F38"/>
    <w:rsid w:val="00E0254C"/>
    <w:rsid w:val="00E02F6C"/>
    <w:rsid w:val="00E038B9"/>
    <w:rsid w:val="00E0429F"/>
    <w:rsid w:val="00E04AA8"/>
    <w:rsid w:val="00E07686"/>
    <w:rsid w:val="00E10300"/>
    <w:rsid w:val="00E10A30"/>
    <w:rsid w:val="00E1123B"/>
    <w:rsid w:val="00E11A2A"/>
    <w:rsid w:val="00E11E01"/>
    <w:rsid w:val="00E12172"/>
    <w:rsid w:val="00E127EB"/>
    <w:rsid w:val="00E12F0F"/>
    <w:rsid w:val="00E136D6"/>
    <w:rsid w:val="00E15F9E"/>
    <w:rsid w:val="00E175F5"/>
    <w:rsid w:val="00E17B02"/>
    <w:rsid w:val="00E20A62"/>
    <w:rsid w:val="00E21482"/>
    <w:rsid w:val="00E21B20"/>
    <w:rsid w:val="00E2246D"/>
    <w:rsid w:val="00E22AE5"/>
    <w:rsid w:val="00E23E5A"/>
    <w:rsid w:val="00E24193"/>
    <w:rsid w:val="00E27646"/>
    <w:rsid w:val="00E31143"/>
    <w:rsid w:val="00E31240"/>
    <w:rsid w:val="00E32D9F"/>
    <w:rsid w:val="00E35492"/>
    <w:rsid w:val="00E373E8"/>
    <w:rsid w:val="00E4101D"/>
    <w:rsid w:val="00E41747"/>
    <w:rsid w:val="00E41F3B"/>
    <w:rsid w:val="00E42AB8"/>
    <w:rsid w:val="00E42F22"/>
    <w:rsid w:val="00E43266"/>
    <w:rsid w:val="00E44ED7"/>
    <w:rsid w:val="00E458A3"/>
    <w:rsid w:val="00E45BD5"/>
    <w:rsid w:val="00E4632C"/>
    <w:rsid w:val="00E473E2"/>
    <w:rsid w:val="00E509EF"/>
    <w:rsid w:val="00E50D1B"/>
    <w:rsid w:val="00E50DE1"/>
    <w:rsid w:val="00E5141C"/>
    <w:rsid w:val="00E516B2"/>
    <w:rsid w:val="00E521E2"/>
    <w:rsid w:val="00E53DB8"/>
    <w:rsid w:val="00E554C6"/>
    <w:rsid w:val="00E560F9"/>
    <w:rsid w:val="00E60ED6"/>
    <w:rsid w:val="00E60F6E"/>
    <w:rsid w:val="00E619CA"/>
    <w:rsid w:val="00E61AA2"/>
    <w:rsid w:val="00E627ED"/>
    <w:rsid w:val="00E62EB8"/>
    <w:rsid w:val="00E63713"/>
    <w:rsid w:val="00E63B70"/>
    <w:rsid w:val="00E641FC"/>
    <w:rsid w:val="00E64CB8"/>
    <w:rsid w:val="00E66361"/>
    <w:rsid w:val="00E704CB"/>
    <w:rsid w:val="00E71443"/>
    <w:rsid w:val="00E71E3A"/>
    <w:rsid w:val="00E72692"/>
    <w:rsid w:val="00E731E9"/>
    <w:rsid w:val="00E75071"/>
    <w:rsid w:val="00E75A05"/>
    <w:rsid w:val="00E75B96"/>
    <w:rsid w:val="00E771DC"/>
    <w:rsid w:val="00E778AC"/>
    <w:rsid w:val="00E80A0F"/>
    <w:rsid w:val="00E82CEF"/>
    <w:rsid w:val="00E83635"/>
    <w:rsid w:val="00E83CFD"/>
    <w:rsid w:val="00E83D64"/>
    <w:rsid w:val="00E86182"/>
    <w:rsid w:val="00E86ECC"/>
    <w:rsid w:val="00E873C5"/>
    <w:rsid w:val="00E910DC"/>
    <w:rsid w:val="00E919C7"/>
    <w:rsid w:val="00E91AA8"/>
    <w:rsid w:val="00E93300"/>
    <w:rsid w:val="00E9354D"/>
    <w:rsid w:val="00E935E0"/>
    <w:rsid w:val="00E93639"/>
    <w:rsid w:val="00E94C79"/>
    <w:rsid w:val="00E9594A"/>
    <w:rsid w:val="00E97497"/>
    <w:rsid w:val="00E97D26"/>
    <w:rsid w:val="00EA0186"/>
    <w:rsid w:val="00EA05D8"/>
    <w:rsid w:val="00EA21CE"/>
    <w:rsid w:val="00EA3407"/>
    <w:rsid w:val="00EA3789"/>
    <w:rsid w:val="00EA38C1"/>
    <w:rsid w:val="00EA3A84"/>
    <w:rsid w:val="00EA4C23"/>
    <w:rsid w:val="00EA4E43"/>
    <w:rsid w:val="00EA5B10"/>
    <w:rsid w:val="00EA6380"/>
    <w:rsid w:val="00EA708E"/>
    <w:rsid w:val="00EA711E"/>
    <w:rsid w:val="00EB178C"/>
    <w:rsid w:val="00EB23C9"/>
    <w:rsid w:val="00EB2B5A"/>
    <w:rsid w:val="00EB4F68"/>
    <w:rsid w:val="00EB5498"/>
    <w:rsid w:val="00EB6ABC"/>
    <w:rsid w:val="00EB6D74"/>
    <w:rsid w:val="00EC0162"/>
    <w:rsid w:val="00EC10F2"/>
    <w:rsid w:val="00EC1EDB"/>
    <w:rsid w:val="00EC356F"/>
    <w:rsid w:val="00EC510F"/>
    <w:rsid w:val="00EC5267"/>
    <w:rsid w:val="00EC6ACC"/>
    <w:rsid w:val="00EC7355"/>
    <w:rsid w:val="00EC73DA"/>
    <w:rsid w:val="00EC7730"/>
    <w:rsid w:val="00EC77B6"/>
    <w:rsid w:val="00ED153A"/>
    <w:rsid w:val="00ED2057"/>
    <w:rsid w:val="00ED3B31"/>
    <w:rsid w:val="00ED4E00"/>
    <w:rsid w:val="00ED5C66"/>
    <w:rsid w:val="00ED670D"/>
    <w:rsid w:val="00ED722B"/>
    <w:rsid w:val="00EE0315"/>
    <w:rsid w:val="00EE23E3"/>
    <w:rsid w:val="00EE251F"/>
    <w:rsid w:val="00EE3B84"/>
    <w:rsid w:val="00EE65EA"/>
    <w:rsid w:val="00EE71D7"/>
    <w:rsid w:val="00EE795D"/>
    <w:rsid w:val="00EF24AD"/>
    <w:rsid w:val="00EF2656"/>
    <w:rsid w:val="00EF2A2E"/>
    <w:rsid w:val="00EF2E66"/>
    <w:rsid w:val="00EF44EE"/>
    <w:rsid w:val="00EF4511"/>
    <w:rsid w:val="00EF51FB"/>
    <w:rsid w:val="00EF6E91"/>
    <w:rsid w:val="00F005B9"/>
    <w:rsid w:val="00F015EB"/>
    <w:rsid w:val="00F017D5"/>
    <w:rsid w:val="00F022D9"/>
    <w:rsid w:val="00F022DA"/>
    <w:rsid w:val="00F048CC"/>
    <w:rsid w:val="00F04FC1"/>
    <w:rsid w:val="00F04FD1"/>
    <w:rsid w:val="00F0626E"/>
    <w:rsid w:val="00F07303"/>
    <w:rsid w:val="00F074F0"/>
    <w:rsid w:val="00F07538"/>
    <w:rsid w:val="00F075D9"/>
    <w:rsid w:val="00F1106C"/>
    <w:rsid w:val="00F1107E"/>
    <w:rsid w:val="00F1164F"/>
    <w:rsid w:val="00F12A21"/>
    <w:rsid w:val="00F150E3"/>
    <w:rsid w:val="00F15121"/>
    <w:rsid w:val="00F1616B"/>
    <w:rsid w:val="00F223A4"/>
    <w:rsid w:val="00F22A7D"/>
    <w:rsid w:val="00F236F2"/>
    <w:rsid w:val="00F252F1"/>
    <w:rsid w:val="00F261BD"/>
    <w:rsid w:val="00F265ED"/>
    <w:rsid w:val="00F30BDF"/>
    <w:rsid w:val="00F30C9A"/>
    <w:rsid w:val="00F31518"/>
    <w:rsid w:val="00F31D9F"/>
    <w:rsid w:val="00F3258B"/>
    <w:rsid w:val="00F34841"/>
    <w:rsid w:val="00F35484"/>
    <w:rsid w:val="00F35818"/>
    <w:rsid w:val="00F3630C"/>
    <w:rsid w:val="00F378C2"/>
    <w:rsid w:val="00F37967"/>
    <w:rsid w:val="00F37D3F"/>
    <w:rsid w:val="00F40358"/>
    <w:rsid w:val="00F40F9D"/>
    <w:rsid w:val="00F43A38"/>
    <w:rsid w:val="00F44A64"/>
    <w:rsid w:val="00F45002"/>
    <w:rsid w:val="00F45C4D"/>
    <w:rsid w:val="00F466F7"/>
    <w:rsid w:val="00F47E0C"/>
    <w:rsid w:val="00F505F2"/>
    <w:rsid w:val="00F51408"/>
    <w:rsid w:val="00F529F3"/>
    <w:rsid w:val="00F53473"/>
    <w:rsid w:val="00F53E0E"/>
    <w:rsid w:val="00F55DA4"/>
    <w:rsid w:val="00F56BC2"/>
    <w:rsid w:val="00F56DEA"/>
    <w:rsid w:val="00F572C4"/>
    <w:rsid w:val="00F61A71"/>
    <w:rsid w:val="00F63542"/>
    <w:rsid w:val="00F6465A"/>
    <w:rsid w:val="00F648C3"/>
    <w:rsid w:val="00F6502E"/>
    <w:rsid w:val="00F659A0"/>
    <w:rsid w:val="00F661FD"/>
    <w:rsid w:val="00F66E51"/>
    <w:rsid w:val="00F67E16"/>
    <w:rsid w:val="00F70BC1"/>
    <w:rsid w:val="00F71C74"/>
    <w:rsid w:val="00F72E3E"/>
    <w:rsid w:val="00F739B0"/>
    <w:rsid w:val="00F74009"/>
    <w:rsid w:val="00F7430F"/>
    <w:rsid w:val="00F74E68"/>
    <w:rsid w:val="00F75946"/>
    <w:rsid w:val="00F7634D"/>
    <w:rsid w:val="00F7743A"/>
    <w:rsid w:val="00F80255"/>
    <w:rsid w:val="00F805D0"/>
    <w:rsid w:val="00F80D8C"/>
    <w:rsid w:val="00F8122F"/>
    <w:rsid w:val="00F81439"/>
    <w:rsid w:val="00F81479"/>
    <w:rsid w:val="00F828A5"/>
    <w:rsid w:val="00F82C27"/>
    <w:rsid w:val="00F83D86"/>
    <w:rsid w:val="00F83F48"/>
    <w:rsid w:val="00F84317"/>
    <w:rsid w:val="00F84DBF"/>
    <w:rsid w:val="00F85366"/>
    <w:rsid w:val="00F8559F"/>
    <w:rsid w:val="00F85A99"/>
    <w:rsid w:val="00F85D65"/>
    <w:rsid w:val="00F87592"/>
    <w:rsid w:val="00F90D31"/>
    <w:rsid w:val="00F90F02"/>
    <w:rsid w:val="00F923F1"/>
    <w:rsid w:val="00F949F8"/>
    <w:rsid w:val="00FA101C"/>
    <w:rsid w:val="00FA28C1"/>
    <w:rsid w:val="00FA3272"/>
    <w:rsid w:val="00FA6799"/>
    <w:rsid w:val="00FA6C6E"/>
    <w:rsid w:val="00FA7EAE"/>
    <w:rsid w:val="00FB0090"/>
    <w:rsid w:val="00FB03E3"/>
    <w:rsid w:val="00FB08BC"/>
    <w:rsid w:val="00FB4391"/>
    <w:rsid w:val="00FB4499"/>
    <w:rsid w:val="00FB469B"/>
    <w:rsid w:val="00FB4C78"/>
    <w:rsid w:val="00FB4EDE"/>
    <w:rsid w:val="00FB5B05"/>
    <w:rsid w:val="00FB7585"/>
    <w:rsid w:val="00FB7CD9"/>
    <w:rsid w:val="00FC0868"/>
    <w:rsid w:val="00FC2088"/>
    <w:rsid w:val="00FC2118"/>
    <w:rsid w:val="00FC22EA"/>
    <w:rsid w:val="00FC232A"/>
    <w:rsid w:val="00FC2714"/>
    <w:rsid w:val="00FC49CD"/>
    <w:rsid w:val="00FC528F"/>
    <w:rsid w:val="00FC53E9"/>
    <w:rsid w:val="00FD0B1D"/>
    <w:rsid w:val="00FD0EDA"/>
    <w:rsid w:val="00FD0F66"/>
    <w:rsid w:val="00FD1F8D"/>
    <w:rsid w:val="00FD2D0C"/>
    <w:rsid w:val="00FD4297"/>
    <w:rsid w:val="00FD474A"/>
    <w:rsid w:val="00FD52F8"/>
    <w:rsid w:val="00FD61E7"/>
    <w:rsid w:val="00FD7CB2"/>
    <w:rsid w:val="00FD7D9D"/>
    <w:rsid w:val="00FD7E88"/>
    <w:rsid w:val="00FE094D"/>
    <w:rsid w:val="00FE1154"/>
    <w:rsid w:val="00FE121F"/>
    <w:rsid w:val="00FE1996"/>
    <w:rsid w:val="00FE1ADB"/>
    <w:rsid w:val="00FE35CE"/>
    <w:rsid w:val="00FE4027"/>
    <w:rsid w:val="00FE407A"/>
    <w:rsid w:val="00FE4F5B"/>
    <w:rsid w:val="00FE5DD8"/>
    <w:rsid w:val="00FF28B4"/>
    <w:rsid w:val="00FF2C08"/>
    <w:rsid w:val="00FF31A2"/>
    <w:rsid w:val="00FF4662"/>
    <w:rsid w:val="00FF5562"/>
    <w:rsid w:val="00FF6176"/>
    <w:rsid w:val="00FF6FC5"/>
    <w:rsid w:val="00FF79B2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F4E509"/>
  <w15:docId w15:val="{1139DB9C-A4F0-4EE8-8D4D-06F6F77E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imes New Roman" w:hAnsi="Tahoma" w:cs="Tahoma"/>
        <w:sz w:val="22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69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 JA"/>
    <w:qFormat/>
    <w:rsid w:val="00E11E01"/>
  </w:style>
  <w:style w:type="paragraph" w:styleId="berschrift1">
    <w:name w:val="heading 1"/>
    <w:aliases w:val="Ü 1 JA"/>
    <w:basedOn w:val="Standard"/>
    <w:next w:val="Standard"/>
    <w:link w:val="berschrift1Zchn"/>
    <w:autoRedefine/>
    <w:qFormat/>
    <w:rsid w:val="005F215D"/>
    <w:pPr>
      <w:keepNext/>
      <w:numPr>
        <w:numId w:val="2"/>
      </w:numPr>
      <w:tabs>
        <w:tab w:val="left" w:pos="567"/>
      </w:tabs>
      <w:spacing w:before="360" w:after="240"/>
      <w:ind w:left="567" w:hanging="567"/>
      <w:outlineLvl w:val="0"/>
    </w:pPr>
    <w:rPr>
      <w:rFonts w:eastAsia="Calibri"/>
      <w:b/>
      <w:bCs/>
      <w:kern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nhideWhenUsed/>
    <w:qFormat/>
    <w:rsid w:val="00FB4EDE"/>
    <w:pPr>
      <w:keepNext/>
      <w:keepLines/>
      <w:numPr>
        <w:ilvl w:val="1"/>
        <w:numId w:val="2"/>
      </w:numPr>
      <w:spacing w:before="240" w:after="120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autoRedefine/>
    <w:unhideWhenUsed/>
    <w:qFormat/>
    <w:rsid w:val="003529AE"/>
    <w:pPr>
      <w:keepNext/>
      <w:keepLines/>
      <w:numPr>
        <w:ilvl w:val="2"/>
        <w:numId w:val="2"/>
      </w:numPr>
      <w:spacing w:before="240" w:after="120"/>
      <w:ind w:left="567" w:hanging="567"/>
      <w:outlineLvl w:val="2"/>
    </w:pPr>
    <w:rPr>
      <w:rFonts w:eastAsiaTheme="majorEastAsia" w:cstheme="majorBidi"/>
      <w:bCs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E11E01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E11E01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E11E01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E11E01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E11E01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E11E0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 1 JA Zchn"/>
    <w:link w:val="berschrift1"/>
    <w:rsid w:val="005F215D"/>
    <w:rPr>
      <w:rFonts w:eastAsia="Calibri"/>
      <w:b/>
      <w:bCs/>
      <w:kern w:val="32"/>
      <w:szCs w:val="32"/>
    </w:rPr>
  </w:style>
  <w:style w:type="paragraph" w:styleId="Titel">
    <w:name w:val="Title"/>
    <w:aliases w:val="Titel JA"/>
    <w:basedOn w:val="Standard"/>
    <w:next w:val="Standard"/>
    <w:link w:val="TitelZchn"/>
    <w:autoRedefine/>
    <w:qFormat/>
    <w:rsid w:val="00E11E01"/>
    <w:pPr>
      <w:spacing w:before="240" w:after="240"/>
      <w:ind w:left="851" w:hanging="851"/>
      <w:outlineLvl w:val="0"/>
    </w:pPr>
    <w:rPr>
      <w:b/>
      <w:bCs/>
      <w:kern w:val="28"/>
      <w:sz w:val="32"/>
      <w:szCs w:val="32"/>
      <w:lang w:val="en-GB"/>
    </w:rPr>
  </w:style>
  <w:style w:type="character" w:customStyle="1" w:styleId="TitelZchn">
    <w:name w:val="Titel Zchn"/>
    <w:aliases w:val="Titel JA Zchn"/>
    <w:link w:val="Titel"/>
    <w:rsid w:val="00E11E01"/>
    <w:rPr>
      <w:rFonts w:ascii="Arial" w:hAnsi="Arial"/>
      <w:b/>
      <w:bCs/>
      <w:kern w:val="28"/>
      <w:sz w:val="32"/>
      <w:szCs w:val="32"/>
      <w:lang w:val="en-GB"/>
    </w:rPr>
  </w:style>
  <w:style w:type="paragraph" w:styleId="Untertitel">
    <w:name w:val="Subtitle"/>
    <w:aliases w:val="Ü 2 JA"/>
    <w:basedOn w:val="Standard"/>
    <w:next w:val="Standard"/>
    <w:link w:val="UntertitelZchn"/>
    <w:autoRedefine/>
    <w:rsid w:val="00FA101C"/>
    <w:pPr>
      <w:tabs>
        <w:tab w:val="left" w:pos="567"/>
      </w:tabs>
      <w:spacing w:before="480" w:after="240"/>
      <w:outlineLvl w:val="1"/>
    </w:pPr>
    <w:rPr>
      <w:rFonts w:eastAsia="Calibri" w:cstheme="majorBidi"/>
      <w:b/>
    </w:rPr>
  </w:style>
  <w:style w:type="character" w:customStyle="1" w:styleId="UntertitelZchn">
    <w:name w:val="Untertitel Zchn"/>
    <w:aliases w:val="Ü 2 JA Zchn"/>
    <w:basedOn w:val="Absatz-Standardschriftart"/>
    <w:link w:val="Untertitel"/>
    <w:rsid w:val="00FA101C"/>
    <w:rPr>
      <w:rFonts w:ascii="Arial" w:eastAsia="Calibri" w:hAnsi="Arial" w:cstheme="majorBidi"/>
      <w:b/>
      <w:sz w:val="22"/>
      <w:szCs w:val="24"/>
    </w:rPr>
  </w:style>
  <w:style w:type="character" w:styleId="Fett">
    <w:name w:val="Strong"/>
    <w:uiPriority w:val="99"/>
    <w:rsid w:val="00FA101C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FA101C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rsid w:val="00FB4EDE"/>
    <w:rPr>
      <w:rFonts w:eastAsiaTheme="majorEastAsia" w:cstheme="majorBidi"/>
      <w:b/>
      <w:bCs/>
      <w:szCs w:val="26"/>
    </w:rPr>
  </w:style>
  <w:style w:type="character" w:customStyle="1" w:styleId="berschrift3Zchn">
    <w:name w:val="Überschrift 3 Zchn"/>
    <w:basedOn w:val="Absatz-Standardschriftart"/>
    <w:link w:val="berschrift3"/>
    <w:rsid w:val="003529AE"/>
    <w:rPr>
      <w:rFonts w:eastAsiaTheme="majorEastAsia" w:cstheme="majorBidi"/>
      <w:bCs/>
    </w:rPr>
  </w:style>
  <w:style w:type="character" w:customStyle="1" w:styleId="berschrift4Zchn">
    <w:name w:val="Überschrift 4 Zchn"/>
    <w:basedOn w:val="Absatz-Standardschriftart"/>
    <w:link w:val="berschrift4"/>
    <w:semiHidden/>
    <w:rsid w:val="00E11E01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E11E01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E11E01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E11E01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E11E0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E11E0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ufzhlung1JA">
    <w:name w:val="Aufzählung 1 JA"/>
    <w:basedOn w:val="Listenabsatz"/>
    <w:link w:val="Aufzhlung1JAZchn"/>
    <w:autoRedefine/>
    <w:qFormat/>
    <w:rsid w:val="00E11E01"/>
    <w:pPr>
      <w:tabs>
        <w:tab w:val="left" w:pos="567"/>
      </w:tabs>
      <w:spacing w:before="120" w:after="120"/>
      <w:ind w:left="0"/>
      <w:contextualSpacing w:val="0"/>
    </w:pPr>
  </w:style>
  <w:style w:type="character" w:customStyle="1" w:styleId="Aufzhlung1JAZchn">
    <w:name w:val="Aufzählung 1 JA Zchn"/>
    <w:basedOn w:val="Absatz-Standardschriftart"/>
    <w:link w:val="Aufzhlung1JA"/>
    <w:rsid w:val="00E11E01"/>
    <w:rPr>
      <w:rFonts w:ascii="Arial" w:hAnsi="Arial"/>
      <w:sz w:val="22"/>
      <w:szCs w:val="24"/>
    </w:rPr>
  </w:style>
  <w:style w:type="paragraph" w:customStyle="1" w:styleId="SpezTitelFettundTextJA">
    <w:name w:val="Spez. Titel Fett und Text JA"/>
    <w:basedOn w:val="Standard"/>
    <w:link w:val="SpezTitelFettundTextJAZchn"/>
    <w:rsid w:val="00FA101C"/>
    <w:pPr>
      <w:tabs>
        <w:tab w:val="left" w:pos="567"/>
      </w:tabs>
      <w:spacing w:before="120" w:after="120"/>
      <w:ind w:left="567"/>
    </w:pPr>
    <w:rPr>
      <w:b/>
    </w:rPr>
  </w:style>
  <w:style w:type="character" w:customStyle="1" w:styleId="SpezTitelFettundTextJAZchn">
    <w:name w:val="Spez. Titel Fett und Text JA Zchn"/>
    <w:basedOn w:val="Absatz-Standardschriftart"/>
    <w:link w:val="SpezTitelFettundTextJA"/>
    <w:rsid w:val="00FA101C"/>
    <w:rPr>
      <w:rFonts w:ascii="Arial" w:hAnsi="Arial"/>
      <w:b/>
      <w:sz w:val="22"/>
      <w:szCs w:val="24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FA101C"/>
    <w:rPr>
      <w:rFonts w:ascii="Arial" w:hAnsi="Arial"/>
      <w:sz w:val="22"/>
      <w:szCs w:val="24"/>
    </w:rPr>
  </w:style>
  <w:style w:type="paragraph" w:customStyle="1" w:styleId="SpezTitelohneNrFettJA">
    <w:name w:val="Spez. Titel ohne Nr. Fett  JA"/>
    <w:basedOn w:val="Standard"/>
    <w:link w:val="SpezTitelohneNrFettJAZchn"/>
    <w:rsid w:val="00FA101C"/>
    <w:pPr>
      <w:tabs>
        <w:tab w:val="left" w:pos="567"/>
      </w:tabs>
      <w:spacing w:before="480" w:after="120"/>
      <w:ind w:left="567"/>
    </w:pPr>
    <w:rPr>
      <w:b/>
    </w:rPr>
  </w:style>
  <w:style w:type="character" w:customStyle="1" w:styleId="SpezTitelohneNrFettJAZchn">
    <w:name w:val="Spez. Titel ohne Nr. Fett  JA Zchn"/>
    <w:basedOn w:val="Absatz-Standardschriftart"/>
    <w:link w:val="SpezTitelohneNrFettJA"/>
    <w:rsid w:val="00FA101C"/>
    <w:rPr>
      <w:rFonts w:ascii="Arial" w:hAnsi="Arial"/>
      <w:b/>
      <w:sz w:val="22"/>
      <w:szCs w:val="24"/>
    </w:rPr>
  </w:style>
  <w:style w:type="character" w:styleId="Hervorhebung">
    <w:name w:val="Emphasis"/>
    <w:basedOn w:val="Absatz-Standardschriftart"/>
    <w:rsid w:val="00FA101C"/>
    <w:rPr>
      <w:i/>
      <w:iCs/>
    </w:rPr>
  </w:style>
  <w:style w:type="paragraph" w:styleId="Inhaltsverzeichnisberschrift">
    <w:name w:val="TOC Heading"/>
    <w:basedOn w:val="berschrift1"/>
    <w:next w:val="Standard"/>
    <w:autoRedefine/>
    <w:uiPriority w:val="39"/>
    <w:unhideWhenUsed/>
    <w:qFormat/>
    <w:rsid w:val="00492551"/>
    <w:pPr>
      <w:keepLines/>
      <w:numPr>
        <w:numId w:val="0"/>
      </w:numPr>
      <w:tabs>
        <w:tab w:val="left" w:pos="8222"/>
      </w:tabs>
      <w:spacing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3JA">
    <w:name w:val="Ü 3 JA"/>
    <w:basedOn w:val="Standard"/>
    <w:link w:val="3JAZchn"/>
    <w:rsid w:val="00FA101C"/>
    <w:pPr>
      <w:widowControl w:val="0"/>
      <w:kinsoku w:val="0"/>
      <w:spacing w:before="360" w:after="120"/>
      <w:ind w:left="567" w:hanging="567"/>
    </w:pPr>
    <w:rPr>
      <w:rFonts w:cs="Arial"/>
      <w:b/>
      <w:szCs w:val="22"/>
    </w:rPr>
  </w:style>
  <w:style w:type="character" w:customStyle="1" w:styleId="3JAZchn">
    <w:name w:val="Ü 3 JA Zchn"/>
    <w:basedOn w:val="Absatz-Standardschriftart"/>
    <w:link w:val="3JA"/>
    <w:rsid w:val="00FA101C"/>
    <w:rPr>
      <w:rFonts w:ascii="Arial" w:hAnsi="Arial" w:cs="Arial"/>
      <w:b/>
      <w:sz w:val="22"/>
      <w:szCs w:val="22"/>
    </w:rPr>
  </w:style>
  <w:style w:type="paragraph" w:customStyle="1" w:styleId="4JA">
    <w:name w:val="Ü 4 JA"/>
    <w:basedOn w:val="Standard"/>
    <w:link w:val="4JAZchn"/>
    <w:rsid w:val="00FA101C"/>
    <w:pPr>
      <w:widowControl w:val="0"/>
      <w:kinsoku w:val="0"/>
      <w:spacing w:before="240" w:after="120"/>
      <w:ind w:left="567" w:hanging="567"/>
    </w:pPr>
    <w:rPr>
      <w:rFonts w:cs="Arial"/>
      <w:b/>
      <w:szCs w:val="22"/>
    </w:rPr>
  </w:style>
  <w:style w:type="character" w:customStyle="1" w:styleId="4JAZchn">
    <w:name w:val="Ü 4 JA Zchn"/>
    <w:basedOn w:val="Absatz-Standardschriftart"/>
    <w:link w:val="4JA"/>
    <w:rsid w:val="00FA101C"/>
    <w:rPr>
      <w:rFonts w:ascii="Arial" w:hAnsi="Arial" w:cs="Arial"/>
      <w:b/>
      <w:sz w:val="22"/>
      <w:szCs w:val="22"/>
    </w:rPr>
  </w:style>
  <w:style w:type="paragraph" w:customStyle="1" w:styleId="Aufzhlung">
    <w:name w:val="Aufzählung"/>
    <w:basedOn w:val="Listenabsatz"/>
    <w:link w:val="AufzhlungZchn"/>
    <w:rsid w:val="00FA101C"/>
    <w:pPr>
      <w:tabs>
        <w:tab w:val="left" w:pos="567"/>
      </w:tabs>
      <w:spacing w:before="120" w:after="120"/>
      <w:ind w:left="0"/>
      <w:contextualSpacing w:val="0"/>
    </w:pPr>
  </w:style>
  <w:style w:type="character" w:customStyle="1" w:styleId="AufzhlungZchn">
    <w:name w:val="Aufzählung Zchn"/>
    <w:basedOn w:val="Absatz-Standardschriftart"/>
    <w:link w:val="Aufzhlung"/>
    <w:rsid w:val="00FA101C"/>
    <w:rPr>
      <w:rFonts w:ascii="Arial" w:hAnsi="Arial"/>
      <w:sz w:val="22"/>
      <w:szCs w:val="24"/>
    </w:rPr>
  </w:style>
  <w:style w:type="paragraph" w:customStyle="1" w:styleId="SpezTitelFett">
    <w:name w:val="Spez. Titel Fett"/>
    <w:basedOn w:val="Standard"/>
    <w:link w:val="SpezTitelFettZchn"/>
    <w:autoRedefine/>
    <w:qFormat/>
    <w:rsid w:val="00E11E01"/>
    <w:pPr>
      <w:tabs>
        <w:tab w:val="left" w:pos="567"/>
      </w:tabs>
      <w:spacing w:before="480" w:after="120"/>
      <w:ind w:left="567"/>
    </w:pPr>
    <w:rPr>
      <w:b/>
    </w:rPr>
  </w:style>
  <w:style w:type="character" w:customStyle="1" w:styleId="SpezTitelFettZchn">
    <w:name w:val="Spez. Titel Fett Zchn"/>
    <w:basedOn w:val="Absatz-Standardschriftart"/>
    <w:link w:val="SpezTitelFett"/>
    <w:rsid w:val="00E11E01"/>
    <w:rPr>
      <w:rFonts w:ascii="Arial" w:hAnsi="Arial"/>
      <w:b/>
      <w:sz w:val="22"/>
      <w:szCs w:val="24"/>
    </w:rPr>
  </w:style>
  <w:style w:type="paragraph" w:customStyle="1" w:styleId="Haupttitel1JA">
    <w:name w:val="Haupttitel1 JA"/>
    <w:basedOn w:val="Titel"/>
    <w:link w:val="Haupttitel1JAZchn"/>
    <w:rsid w:val="00FA101C"/>
  </w:style>
  <w:style w:type="character" w:customStyle="1" w:styleId="Haupttitel1JAZchn">
    <w:name w:val="Haupttitel1 JA Zchn"/>
    <w:basedOn w:val="TitelZchn"/>
    <w:link w:val="Haupttitel1JA"/>
    <w:rsid w:val="00FA101C"/>
    <w:rPr>
      <w:rFonts w:ascii="Arial" w:hAnsi="Arial"/>
      <w:b/>
      <w:bCs/>
      <w:kern w:val="28"/>
      <w:sz w:val="32"/>
      <w:szCs w:val="32"/>
      <w:lang w:val="en-GB"/>
    </w:rPr>
  </w:style>
  <w:style w:type="paragraph" w:styleId="Fuzeile">
    <w:name w:val="footer"/>
    <w:basedOn w:val="Standard"/>
    <w:link w:val="FuzeileZchn"/>
    <w:uiPriority w:val="69"/>
    <w:rsid w:val="00FA101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69"/>
    <w:rsid w:val="00FA101C"/>
    <w:rPr>
      <w:rFonts w:ascii="Arial" w:hAnsi="Arial"/>
      <w:sz w:val="22"/>
      <w:szCs w:val="24"/>
    </w:rPr>
  </w:style>
  <w:style w:type="character" w:styleId="Hyperlink">
    <w:name w:val="Hyperlink"/>
    <w:basedOn w:val="Absatz-Standardschriftart"/>
    <w:uiPriority w:val="99"/>
    <w:rsid w:val="00FA101C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rsid w:val="00FA101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FA101C"/>
    <w:rPr>
      <w:rFonts w:ascii="Arial" w:hAnsi="Arial"/>
      <w:sz w:val="22"/>
      <w:szCs w:val="24"/>
    </w:rPr>
  </w:style>
  <w:style w:type="paragraph" w:styleId="Sprechblasentext">
    <w:name w:val="Balloon Text"/>
    <w:basedOn w:val="Standard"/>
    <w:link w:val="SprechblasentextZchn"/>
    <w:rsid w:val="00FA101C"/>
    <w:rPr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A101C"/>
    <w:rPr>
      <w:rFonts w:ascii="Tahoma" w:hAnsi="Tahoma" w:cs="Tahoma"/>
      <w:sz w:val="16"/>
      <w:szCs w:val="16"/>
    </w:rPr>
  </w:style>
  <w:style w:type="paragraph" w:styleId="Verzeichnis1">
    <w:name w:val="toc 1"/>
    <w:basedOn w:val="Standard"/>
    <w:next w:val="Standard"/>
    <w:autoRedefine/>
    <w:uiPriority w:val="39"/>
    <w:rsid w:val="00FA101C"/>
    <w:pPr>
      <w:tabs>
        <w:tab w:val="left" w:pos="440"/>
        <w:tab w:val="left" w:pos="8505"/>
        <w:tab w:val="right" w:leader="dot" w:pos="9062"/>
      </w:tabs>
      <w:spacing w:after="100"/>
    </w:pPr>
    <w:rPr>
      <w:rFonts w:cs="Arial"/>
      <w:b/>
      <w:noProof/>
    </w:rPr>
  </w:style>
  <w:style w:type="paragraph" w:styleId="Verzeichnis2">
    <w:name w:val="toc 2"/>
    <w:basedOn w:val="Standard"/>
    <w:next w:val="Standard"/>
    <w:autoRedefine/>
    <w:uiPriority w:val="39"/>
    <w:rsid w:val="00FA101C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rsid w:val="00FA101C"/>
    <w:pPr>
      <w:spacing w:after="100"/>
      <w:ind w:left="440"/>
    </w:pPr>
  </w:style>
  <w:style w:type="character" w:customStyle="1" w:styleId="CharacterStyle1">
    <w:name w:val="Character Style 1"/>
    <w:uiPriority w:val="99"/>
    <w:rsid w:val="00FA101C"/>
    <w:rPr>
      <w:sz w:val="22"/>
      <w:szCs w:val="22"/>
    </w:rPr>
  </w:style>
  <w:style w:type="character" w:styleId="Funotenzeichen">
    <w:name w:val="footnote reference"/>
    <w:rsid w:val="00FA101C"/>
    <w:rPr>
      <w:vertAlign w:val="superscript"/>
    </w:rPr>
  </w:style>
  <w:style w:type="paragraph" w:styleId="Standardeinzug">
    <w:name w:val="Normal Indent"/>
    <w:basedOn w:val="Standard"/>
    <w:rsid w:val="00FA101C"/>
    <w:pPr>
      <w:ind w:left="708"/>
    </w:pPr>
  </w:style>
  <w:style w:type="paragraph" w:customStyle="1" w:styleId="Style1">
    <w:name w:val="Style 1"/>
    <w:basedOn w:val="Standard"/>
    <w:uiPriority w:val="99"/>
    <w:rsid w:val="00FA101C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lang w:val="en-US"/>
    </w:rPr>
  </w:style>
  <w:style w:type="paragraph" w:customStyle="1" w:styleId="Style2">
    <w:name w:val="Style 2"/>
    <w:basedOn w:val="Standard"/>
    <w:uiPriority w:val="99"/>
    <w:rsid w:val="00FA101C"/>
    <w:pPr>
      <w:widowControl w:val="0"/>
      <w:autoSpaceDE w:val="0"/>
      <w:autoSpaceDN w:val="0"/>
      <w:ind w:left="3240"/>
    </w:pPr>
    <w:rPr>
      <w:rFonts w:ascii="Times New Roman" w:hAnsi="Times New Roman"/>
      <w:szCs w:val="22"/>
      <w:lang w:val="en-US"/>
    </w:rPr>
  </w:style>
  <w:style w:type="paragraph" w:styleId="Beschriftung">
    <w:name w:val="caption"/>
    <w:basedOn w:val="Standard"/>
    <w:next w:val="Standard"/>
    <w:unhideWhenUsed/>
    <w:qFormat/>
    <w:rsid w:val="002A4349"/>
    <w:pPr>
      <w:spacing w:after="200"/>
    </w:pPr>
    <w:rPr>
      <w:b/>
      <w:bCs/>
      <w:color w:val="4F81BD" w:themeColor="accent1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451E7B"/>
  </w:style>
  <w:style w:type="table" w:styleId="Tabellenraster">
    <w:name w:val="Table Grid"/>
    <w:basedOn w:val="NormaleTabelle"/>
    <w:rsid w:val="00B77300"/>
    <w:pPr>
      <w:spacing w:before="60" w:after="60" w:line="280" w:lineRule="exact"/>
      <w:ind w:left="902"/>
      <w:jc w:val="both"/>
    </w:pPr>
    <w:rPr>
      <w:rFonts w:ascii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A7701"/>
    <w:pPr>
      <w:autoSpaceDE w:val="0"/>
      <w:autoSpaceDN w:val="0"/>
      <w:adjustRightInd w:val="0"/>
    </w:pPr>
    <w:rPr>
      <w:rFonts w:ascii="Arial" w:hAnsi="Arial" w:cs="Arial"/>
      <w:color w:val="000000"/>
      <w:sz w:val="24"/>
    </w:rPr>
  </w:style>
  <w:style w:type="paragraph" w:customStyle="1" w:styleId="IPSO-LayoutBildungsmarkenPage1">
    <w:name w:val="IPSO-Layout: Bildungsmarken (Page1)"/>
    <w:basedOn w:val="Fuzeile"/>
    <w:next w:val="Fuzeile"/>
    <w:uiPriority w:val="75"/>
    <w:rsid w:val="006D283F"/>
    <w:pPr>
      <w:tabs>
        <w:tab w:val="clear" w:pos="4536"/>
        <w:tab w:val="clear" w:pos="9072"/>
      </w:tabs>
      <w:spacing w:after="210"/>
      <w:contextualSpacing/>
    </w:pPr>
    <w:rPr>
      <w:rFonts w:asciiTheme="minorHAnsi" w:eastAsiaTheme="minorHAnsi" w:hAnsiTheme="minorHAnsi" w:cstheme="minorBidi"/>
      <w:noProof/>
      <w:sz w:val="12"/>
      <w:szCs w:val="20"/>
    </w:rPr>
  </w:style>
  <w:style w:type="paragraph" w:customStyle="1" w:styleId="Leitziele">
    <w:name w:val="Leitziele"/>
    <w:basedOn w:val="Standard"/>
    <w:uiPriority w:val="99"/>
    <w:rsid w:val="006D283F"/>
    <w:pPr>
      <w:tabs>
        <w:tab w:val="left" w:pos="567"/>
        <w:tab w:val="center" w:pos="7797"/>
        <w:tab w:val="center" w:pos="8647"/>
        <w:tab w:val="center" w:pos="9498"/>
      </w:tabs>
      <w:ind w:left="567" w:hanging="567"/>
    </w:pPr>
    <w:rPr>
      <w:rFonts w:ascii="Arial" w:hAnsi="Arial" w:cs="Times New Roman"/>
      <w:sz w:val="24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1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3_IBZ\Admin\Vorlagen\Wordvorlage.dotx-der-IBZ-V031014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bf4309-c158-44ec-9d16-6d9e8a52e721" xsi:nil="true"/>
    <lcf76f155ced4ddcb4097134ff3c332f xmlns="1f5a3618-f5b3-4d85-b63e-95ab8fb830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808AEF3CCD98428D54AD1FE40ACE37" ma:contentTypeVersion="12" ma:contentTypeDescription="Ein neues Dokument erstellen." ma:contentTypeScope="" ma:versionID="91d410a345470c13ede46fcba5735849">
  <xsd:schema xmlns:xsd="http://www.w3.org/2001/XMLSchema" xmlns:xs="http://www.w3.org/2001/XMLSchema" xmlns:p="http://schemas.microsoft.com/office/2006/metadata/properties" xmlns:ns2="1f5a3618-f5b3-4d85-b63e-95ab8fb8301c" xmlns:ns3="febf4309-c158-44ec-9d16-6d9e8a52e721" targetNamespace="http://schemas.microsoft.com/office/2006/metadata/properties" ma:root="true" ma:fieldsID="a9e53aba60b05eb20886416e56d838e6" ns2:_="" ns3:_="">
    <xsd:import namespace="1f5a3618-f5b3-4d85-b63e-95ab8fb8301c"/>
    <xsd:import namespace="febf4309-c158-44ec-9d16-6d9e8a52e7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a3618-f5b3-4d85-b63e-95ab8fb830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865fa0fe-c9f4-4f3e-8db5-c3a0e623de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f4309-c158-44ec-9d16-6d9e8a52e72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3e7dfb2-33f8-4472-9142-787b7207934e}" ma:internalName="TaxCatchAll" ma:showField="CatchAllData" ma:web="febf4309-c158-44ec-9d16-6d9e8a52e7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F8E85-C459-4C9E-9CFC-920A8C21E7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3F1A0F-7A50-4344-AADC-D88B0DC67051}">
  <ds:schemaRefs>
    <ds:schemaRef ds:uri="http://schemas.microsoft.com/office/2006/metadata/properties"/>
    <ds:schemaRef ds:uri="http://schemas.microsoft.com/office/infopath/2007/PartnerControls"/>
    <ds:schemaRef ds:uri="febf4309-c158-44ec-9d16-6d9e8a52e721"/>
    <ds:schemaRef ds:uri="1f5a3618-f5b3-4d85-b63e-95ab8fb8301c"/>
  </ds:schemaRefs>
</ds:datastoreItem>
</file>

<file path=customXml/itemProps3.xml><?xml version="1.0" encoding="utf-8"?>
<ds:datastoreItem xmlns:ds="http://schemas.openxmlformats.org/officeDocument/2006/customXml" ds:itemID="{81C0DEAA-D2D5-40CF-AE12-DF21D1F629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225463-8C90-446D-A86C-F168A1170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a3618-f5b3-4d85-b63e-95ab8fb8301c"/>
    <ds:schemaRef ds:uri="febf4309-c158-44ec-9d16-6d9e8a52e7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Wordvorlage.dotx-der-IBZ-V031014.dotx</Template>
  <TotalTime>0</TotalTime>
  <Pages>3</Pages>
  <Words>627</Words>
  <Characters>3957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KETA Engineering GmbH</Company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 Müller</dc:creator>
  <cp:lastModifiedBy>Lukas Müller</cp:lastModifiedBy>
  <cp:revision>271</cp:revision>
  <cp:lastPrinted>2021-06-04T14:20:00Z</cp:lastPrinted>
  <dcterms:created xsi:type="dcterms:W3CDTF">2016-03-18T08:08:00Z</dcterms:created>
  <dcterms:modified xsi:type="dcterms:W3CDTF">2026-03-31T09:10:00Z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0x010100F9808AEF3CCD98428D54AD1FE40ACE37</vt:lpwstr>
  </property>
</Properties>
</file>